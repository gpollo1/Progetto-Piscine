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lang w:eastAsia="en-US"/>
        </w:rPr>
        <w:id w:val="1170593728"/>
        <w:docPartObj>
          <w:docPartGallery w:val="Cover Pages"/>
          <w:docPartUnique/>
        </w:docPartObj>
      </w:sdtPr>
      <w:sdtEndPr>
        <w:rPr>
          <w:rFonts w:eastAsiaTheme="minorEastAsia"/>
          <w:sz w:val="24"/>
          <w:szCs w:val="24"/>
          <w:lang w:eastAsia="it-IT"/>
        </w:rPr>
      </w:sdtEndPr>
      <w:sdtContent>
        <w:p w14:paraId="6B7EA281" w14:textId="77777777" w:rsidR="003E70E3" w:rsidRDefault="003E70E3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1D6D6A26" wp14:editId="72DB4EB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4"/>
                            </a:solidFill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4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placeholder>
                                      <w:docPart w:val="DAA24C5AA61D4B2FAC100502AC0DCDF4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2-27T00:00:00Z">
                                      <w:dateFormat w:val="dd/MM/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507C3ED" w14:textId="78627F40" w:rsidR="003E70E3" w:rsidRPr="00CE1382" w:rsidRDefault="004046C9">
                                      <w:pPr>
                                        <w:pStyle w:val="Nessunaspaziatura"/>
                                        <w:jc w:val="right"/>
                                        <w:rPr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CE1382">
                                        <w:rPr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>27/02/2025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8" name="Gruppo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9" name="Figura a mano libera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igura a mano libera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igura a mano libera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igura a mano libera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igura a mano libera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igura a mano libera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igura a mano libera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igura a mano libera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igura a mano libera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igura a mano libera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igura a mano 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igura a mano libera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uppo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22" name="Figura a mano libera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igura a mano libera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igura a mano libera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igura a mano libera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igura a mano libera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igura a mano libera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igura a mano libera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igura a mano libera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igura a mano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igura a mano libera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igura a mano libera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solidFill>
                                      <a:schemeClr val="accent4"/>
                                    </a:solidFill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4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D6D6A26" id="Gruppo 2" o:spid="_x0000_s1026" style="position:absolute;margin-left:0;margin-top:0;width:172.8pt;height:718.55pt;z-index:-25165516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" filled="f" strokecolor="#ffc000 [3207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" adj="18883" fillcolor="#ffe599 [1303]" strokecolor="#ffc000 [3207]" strokeweight="1pt">
                      <v:textbox inset=",0,14.4pt,0">
                        <w:txbxContent>
                          <w:sdt>
                            <w:sdt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placeholder>
                                <w:docPart w:val="DAA24C5AA61D4B2FAC100502AC0DCDF4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2-27T00:00:00Z"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507C3ED" w14:textId="78627F40" w:rsidR="003E70E3" w:rsidRPr="00CE1382" w:rsidRDefault="004046C9">
                                <w:pPr>
                                  <w:pStyle w:val="Nessunaspaziatura"/>
                                  <w:jc w:val="right"/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CE1382"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  <w:t>27/02/2025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po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igura a mano libera 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" path="m,l39,152,84,304r38,113l122,440,76,306,39,180,6,53,,xe" filled="f" strokecolor="#ffc000 [3207]" strokeweight="1pt">
                          <v:stroke joinstyle="miter"/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igura a mano libera 1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" path="m,l8,19,37,93r30,74l116,269r-8,l60,169,30,98,1,25,,xe" filled="f" strokecolor="#ffc000 [3207]" strokeweight="1pt">
                          <v:stroke joinstyle="miter"/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igura a mano libera 1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" path="m,l,,1,79r2,80l12,317,23,476,39,634,58,792,83,948r24,138l135,1223r5,49l138,1262,105,1106,77,949,53,792,35,634,20,476,9,317,2,159,,79,,xe" filled="f" strokecolor="#ffc000 [3207]" strokeweight="1pt">
                          <v:stroke joinstyle="miter"/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igura a mano libera 1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" path="m45,r,l35,66r-9,67l14,267,6,401,3,534,6,669r8,134l18,854r,-3l9,814,8,803,1,669,,534,3,401,12,267,25,132,34,66,45,xe" filled="f" strokecolor="#ffc000 [3207]" strokeweight="1pt">
                          <v:stroke joinstyle="miter"/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igura a mano libera 1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" path="m,l10,44r11,82l34,207r19,86l75,380r25,86l120,521r21,55l152,618r2,11l140,595,115,532,93,468,67,383,47,295,28,207,12,104,,xe" filled="f" strokecolor="#ffc000 [3207]" strokeweight="1pt">
                          <v:stroke joinstyle="miter"/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igura a mano libera 1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" path="m,l33,69r-9,l12,35,,xe" filled="f" strokecolor="#ffc000 [3207]" strokeweight="1pt">
                          <v:stroke joinstyle="miter"/>
                          <v:path arrowok="t" o:connecttype="custom" o:connectlocs="0,0;52388,109538;38100,109538;19050,55563;0,0" o:connectangles="0,0,0,0,0"/>
                        </v:shape>
                        <v:shape id="Figura a mano libera 1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" path="m,l9,37r,3l15,93,5,49,,xe" filled="f" strokecolor="#ffc000 [3207]" strokeweight="1pt">
                          <v:stroke joinstyle="miter"/>
                          <v:path arrowok="t" o:connecttype="custom" o:connectlocs="0,0;14288,58738;14288,63500;23813,147638;7938,77788;0,0" o:connectangles="0,0,0,0,0,0"/>
                        </v:shape>
                        <v:shape id="Figura a mano libera 1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ed="f" strokecolor="#ffc000 [3207]" strokeweight="1pt">
                          <v:stroke joinstyle="miter"/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igura a mano libera 1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" path="m,l6,16r1,3l11,80r9,52l33,185r3,9l21,161,15,145,5,81,1,41,,xe" filled="f" strokecolor="#ffc000 [3207]" strokeweight="1pt">
                          <v:stroke joinstyle="miter"/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igura a mano libera 1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" path="m,l31,65r-8,l,xe" filled="f" strokecolor="#ffc000 [3207]" strokeweight="1pt">
                          <v:stroke joinstyle="miter"/>
                          <v:path arrowok="t" o:connecttype="custom" o:connectlocs="0,0;49213,103188;36513,103188;0,0" o:connectangles="0,0,0,0"/>
                        </v:shape>
                        <v:shape id="Figura a mano  libera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" path="m,l6,17,7,42,6,39,,23,,xe" filled="f" strokecolor="#ffc000 [3207]" strokeweight="1pt">
                          <v:stroke joinstyle="miter"/>
                          <v:path arrowok="t" o:connecttype="custom" o:connectlocs="0,0;9525,26988;11113,66675;9525,61913;0,36513;0,0" o:connectangles="0,0,0,0,0,0"/>
                        </v:shape>
                        <v:shape id="Figura a mano libera 2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" path="m,l6,16,21,49,33,84r12,34l44,118,13,53,11,42,,xe" filled="f" strokecolor="#ffc000 [3207]" strokeweight="1pt">
                          <v:stroke joinstyle="miter"/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o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igura a mano libera 2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" path="m,l41,155,86,309r39,116l125,450,79,311,41,183,7,54,,xe" filled="f" strokecolor="#ffc000 [3207]" strokeweight="1pt">
                          <v:stroke joinstyle="miter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igura a mano libera 2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" path="m,l8,20,37,96r32,74l118,275r-9,l61,174,30,100,,26,,xe" filled="f" strokecolor="#ffc000 [3207]" strokeweight="1pt">
                          <v:stroke joinstyle="miter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igura a mano libera 2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" path="m,l16,72r4,49l18,112,,31,,xe" filled="f" strokecolor="#ffc000 [3207]" strokeweight="1pt">
                          <v:stroke joinstyle="miter"/>
                          <v:path arrowok="t" o:connecttype="custom" o:connectlocs="0,0;25400,114300;31750,192088;28575,177800;0,49213;0,0" o:connectangles="0,0,0,0,0,0"/>
                        </v:shape>
                        <v:shape id="Figura a mano libera 2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" path="m,l11,46r11,83l36,211r19,90l76,389r27,87l123,533r21,55l155,632r3,11l142,608,118,544,95,478,69,391,47,302,29,212,13,107,,xe" filled="f" strokecolor="#ffc000 [3207]" strokeweight="1pt">
                          <v:stroke joinstyle="miter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igura a mano libera 2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" path="m,l33,71r-9,l11,36,,xe" filled="f" strokecolor="#ffc000 [3207]" strokeweight="1pt">
                          <v:stroke joinstyle="miter"/>
                          <v:path arrowok="t" o:connecttype="custom" o:connectlocs="0,0;52388,112713;38100,112713;17463,57150;0,0" o:connectangles="0,0,0,0,0"/>
                        </v:shape>
                        <v:shape id="Figura a mano libera 2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" path="m,l8,37r,4l15,95,4,49,,xe" filled="f" strokecolor="#ffc000 [3207]" strokeweight="1pt">
                          <v:stroke joinstyle="miter"/>
                          <v:path arrowok="t" o:connecttype="custom" o:connectlocs="0,0;12700,58738;12700,65088;23813,150813;6350,77788;0,0" o:connectangles="0,0,0,0,0,0"/>
                        </v:shape>
                        <v:shape id="Figura a mano libera 2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ed="f" strokecolor="#ffc000 [3207]" strokeweight="1pt">
                          <v:stroke joinstyle="miter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igura a mano libera 2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" path="m,l6,15r1,3l12,80r9,54l33,188r4,8l22,162,15,146,5,81,1,40,,xe" filled="f" strokecolor="#ffc000 [3207]" strokeweight="1pt">
                          <v:stroke joinstyle="miter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igura a mano libera 3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" path="m,l31,66r-7,l,xe" filled="f" strokecolor="#ffc000 [3207]" strokeweight="1pt">
                          <v:stroke joinstyle="miter"/>
                          <v:path arrowok="t" o:connecttype="custom" o:connectlocs="0,0;49213,104775;38100,104775;0,0" o:connectangles="0,0,0,0"/>
                        </v:shape>
                        <v:shape id="Figura a mano libera 3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" path="m,l7,17r,26l6,40,,25,,xe" filled="f" strokecolor="#ffc000 [3207]" strokeweight="1pt">
                          <v:stroke joinstyle="miter"/>
                          <v:path arrowok="t" o:connecttype="custom" o:connectlocs="0,0;11113,26988;11113,68263;9525,63500;0,39688;0,0" o:connectangles="0,0,0,0,0,0"/>
                        </v:shape>
                        <v:shape id="Figura a mano libera 3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" path="m,l7,16,22,50,33,86r13,35l45,121,14,55,11,44,,xe" filled="f" strokecolor="#ffc000 [3207]" strokeweight="1pt">
                          <v:stroke joinstyle="miter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306205B8" w14:textId="3E23BD6D" w:rsidR="009B789C" w:rsidRDefault="008313B6" w:rsidP="001D4C0C">
          <w:pPr>
            <w:pStyle w:val="Nessunaspaziatura"/>
            <w:jc w:val="right"/>
            <w:rPr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55B9668" wp14:editId="45A5D485">
                    <wp:simplePos x="0" y="0"/>
                    <wp:positionH relativeFrom="page">
                      <wp:posOffset>3085275</wp:posOffset>
                    </wp:positionH>
                    <wp:positionV relativeFrom="page">
                      <wp:posOffset>1875790</wp:posOffset>
                    </wp:positionV>
                    <wp:extent cx="3779149" cy="415637"/>
                    <wp:effectExtent l="0" t="0" r="12065" b="3810"/>
                    <wp:wrapNone/>
                    <wp:docPr id="34" name="Casella di tes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9149" cy="4156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71365" w14:textId="052E680F" w:rsidR="008313B6" w:rsidRPr="005B7FD3" w:rsidRDefault="00000000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theme="minorHAnsi"/>
                                      <w:b/>
                                      <w:color w:val="262626" w:themeColor="text1" w:themeTint="D9"/>
                                      <w:sz w:val="40"/>
                                      <w:szCs w:val="40"/>
                                    </w:rPr>
                                    <w:alias w:val="Titolo"/>
                                    <w:tag w:val=""/>
                                    <w:id w:val="108580831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B30E6D">
                                      <w:rPr>
                                        <w:rFonts w:eastAsiaTheme="majorEastAsia" w:cstheme="minorHAnsi"/>
                                        <w:b/>
                                        <w:color w:val="262626" w:themeColor="text1" w:themeTint="D9"/>
                                        <w:sz w:val="40"/>
                                        <w:szCs w:val="40"/>
                                      </w:rPr>
                                      <w:t>RELAZIONE DI SISTEMI E RETI</w:t>
                                    </w:r>
                                  </w:sdtContent>
                                </w:sdt>
                              </w:p>
                              <w:p w14:paraId="4EC009E5" w14:textId="77777777" w:rsidR="003E70E3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ttotitolo"/>
                                    <w:tag w:val=""/>
                                    <w:id w:val="29695830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E70E3">
                                      <w:rPr>
                                        <w:rFonts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5B9668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4" o:spid="_x0000_s1055" type="#_x0000_t202" style="position:absolute;left:0;text-align:left;margin-left:242.95pt;margin-top:147.7pt;width:297.55pt;height:32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" filled="f" stroked="f" strokeweight=".5pt">
                    <v:textbox inset="0,0,0,0">
                      <w:txbxContent>
                        <w:p w14:paraId="71471365" w14:textId="052E680F" w:rsidR="008313B6" w:rsidRPr="005B7FD3" w:rsidRDefault="00000000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rFonts w:eastAsiaTheme="majorEastAsia" w:cstheme="minorHAnsi"/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  <w:alias w:val="Titolo"/>
                              <w:tag w:val=""/>
                              <w:id w:val="108580831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B30E6D">
                                <w:rPr>
                                  <w:rFonts w:eastAsiaTheme="majorEastAsia" w:cstheme="minorHAnsi"/>
                                  <w:b/>
                                  <w:color w:val="262626" w:themeColor="text1" w:themeTint="D9"/>
                                  <w:sz w:val="40"/>
                                  <w:szCs w:val="40"/>
                                </w:rPr>
                                <w:t>RELAZIONE DI SISTEMI E RETI</w:t>
                              </w:r>
                            </w:sdtContent>
                          </w:sdt>
                        </w:p>
                        <w:p w14:paraId="4EC009E5" w14:textId="77777777" w:rsidR="003E70E3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ttotitolo"/>
                              <w:tag w:val=""/>
                              <w:id w:val="29695830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E70E3">
                                <w:rPr>
                                  <w:rFonts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533FE" w:rsidRPr="003E70E3">
            <w:rPr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05D6C9C3" wp14:editId="7E508A6C">
                    <wp:simplePos x="0" y="0"/>
                    <wp:positionH relativeFrom="margin">
                      <wp:posOffset>1995170</wp:posOffset>
                    </wp:positionH>
                    <wp:positionV relativeFrom="paragraph">
                      <wp:posOffset>2800350</wp:posOffset>
                    </wp:positionV>
                    <wp:extent cx="4091940" cy="1533525"/>
                    <wp:effectExtent l="438150" t="247650" r="213360" b="447675"/>
                    <wp:wrapSquare wrapText="bothSides"/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1940" cy="1533525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>
                              <a:glow rad="228600">
                                <a:schemeClr val="accent4">
                                  <a:satMod val="175000"/>
                                  <a:alpha val="40000"/>
                                </a:schemeClr>
                              </a:glow>
                              <a:outerShdw blurRad="149987" dist="250190" dir="8460000" algn="ctr">
                                <a:srgbClr val="000000">
                                  <a:alpha val="28000"/>
                                </a:srgbClr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contrasting" dir="t">
                                <a:rot lat="0" lon="0" rev="1500000"/>
                              </a:lightRig>
                            </a:scene3d>
                            <a:sp3d prstMaterial="metal">
                              <a:bevelT w="88900" h="88900"/>
                            </a:sp3d>
                          </wps:spPr>
                          <wps:txbx>
                            <w:txbxContent>
                              <w:p w14:paraId="4CC8428B" w14:textId="3E5E4D18" w:rsidR="003E70E3" w:rsidRPr="005B7FD3" w:rsidRDefault="005533FE">
                                <w:pPr>
                                  <w:pBdr>
                                    <w:bottom w:val="single" w:sz="6" w:space="1" w:color="auto"/>
                                  </w:pBd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AUTORI: </w:t>
                                </w:r>
                                <w:r w:rsidR="003E70E3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STUDENTI</w:t>
                                </w:r>
                                <w:r w:rsidR="00C4304C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 DELLA CLASSE </w:t>
                                </w:r>
                                <w:r w:rsidR="008313B6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–</w:t>
                                </w:r>
                                <w:r w:rsidR="00C4304C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B30E6D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4I</w:t>
                                </w:r>
                                <w:r w:rsidR="005B7FD3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B</w:t>
                                </w:r>
                              </w:p>
                              <w:p w14:paraId="31B02161" w14:textId="1939C36A" w:rsidR="008313B6" w:rsidRPr="00B30E6D" w:rsidRDefault="00D05586" w:rsidP="00B30E6D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B30E6D">
                                  <w:rPr>
                                    <w:sz w:val="36"/>
                                    <w:szCs w:val="36"/>
                                  </w:rPr>
                                  <w:t>ANTONIO FRISELLE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D6C9C3" id="Casella di testo 2" o:spid="_x0000_s1056" type="#_x0000_t202" style="position:absolute;left:0;text-align:left;margin-left:157.1pt;margin-top:220.5pt;width:322.2pt;height:120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" fillcolor="#ffe599 [1303]" stroked="f">
                    <v:shadow on="t" color="black" opacity="18350f" offset="-5.40094mm,4.37361mm"/>
                    <v:textbox>
                      <w:txbxContent>
                        <w:p w14:paraId="4CC8428B" w14:textId="3E5E4D18" w:rsidR="003E70E3" w:rsidRPr="005B7FD3" w:rsidRDefault="005533FE">
                          <w:pPr>
                            <w:pBdr>
                              <w:bottom w:val="single" w:sz="6" w:space="1" w:color="auto"/>
                            </w:pBdr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AUTORI: </w:t>
                          </w:r>
                          <w:r w:rsidR="003E70E3" w:rsidRPr="005B7FD3">
                            <w:rPr>
                              <w:b/>
                              <w:sz w:val="36"/>
                              <w:szCs w:val="36"/>
                            </w:rPr>
                            <w:t>STUDENTI</w:t>
                          </w:r>
                          <w:r w:rsidR="00C4304C"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 DELLA CLASSE </w:t>
                          </w:r>
                          <w:r w:rsidR="008313B6" w:rsidRPr="005B7FD3">
                            <w:rPr>
                              <w:b/>
                              <w:sz w:val="36"/>
                              <w:szCs w:val="36"/>
                            </w:rPr>
                            <w:t>–</w:t>
                          </w:r>
                          <w:r w:rsidR="00C4304C"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 </w:t>
                          </w:r>
                          <w:r w:rsidR="00B30E6D">
                            <w:rPr>
                              <w:b/>
                              <w:sz w:val="36"/>
                              <w:szCs w:val="36"/>
                            </w:rPr>
                            <w:t>4I</w:t>
                          </w:r>
                          <w:r w:rsidR="005B7FD3" w:rsidRPr="005B7FD3">
                            <w:rPr>
                              <w:b/>
                              <w:sz w:val="36"/>
                              <w:szCs w:val="36"/>
                            </w:rPr>
                            <w:t>B</w:t>
                          </w:r>
                        </w:p>
                        <w:p w14:paraId="31B02161" w14:textId="1939C36A" w:rsidR="008313B6" w:rsidRPr="00B30E6D" w:rsidRDefault="00D05586" w:rsidP="00B30E6D">
                          <w:pPr>
                            <w:rPr>
                              <w:sz w:val="36"/>
                              <w:szCs w:val="36"/>
                            </w:rPr>
                          </w:pPr>
                          <w:r w:rsidRPr="00B30E6D">
                            <w:rPr>
                              <w:sz w:val="36"/>
                              <w:szCs w:val="36"/>
                            </w:rPr>
                            <w:t>ANTONIO FRISELLE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3E70E3">
            <w:rPr>
              <w:sz w:val="24"/>
              <w:szCs w:val="24"/>
            </w:rPr>
            <w:br w:type="page"/>
          </w:r>
        </w:p>
      </w:sdtContent>
    </w:sdt>
    <w:p w14:paraId="0165941A" w14:textId="1754FB3F" w:rsidR="0074709C" w:rsidRDefault="00B334E6" w:rsidP="00E3331C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Relazione di</w:t>
      </w:r>
      <w:r w:rsidR="001D4C0C">
        <w:rPr>
          <w:sz w:val="24"/>
          <w:szCs w:val="24"/>
        </w:rPr>
        <w:t xml:space="preserve"> Sistemi e Reti </w:t>
      </w:r>
      <w:r w:rsidR="00854E5E">
        <w:rPr>
          <w:sz w:val="24"/>
          <w:szCs w:val="24"/>
        </w:rPr>
        <w:tab/>
        <w:t xml:space="preserve">CLASSE </w:t>
      </w:r>
      <w:sdt>
        <w:sdtPr>
          <w:rPr>
            <w:sz w:val="24"/>
            <w:szCs w:val="24"/>
          </w:rPr>
          <w:alias w:val="classe"/>
          <w:tag w:val="classe"/>
          <w:id w:val="-1622832064"/>
          <w:placeholder>
            <w:docPart w:val="FBFDE8E8678B4F73BB9B67D20E07831E"/>
          </w:placeholder>
          <w:text/>
        </w:sdtPr>
        <w:sdtContent>
          <w:r w:rsidR="00D05586">
            <w:rPr>
              <w:sz w:val="24"/>
              <w:szCs w:val="24"/>
            </w:rPr>
            <w:t>4IB</w:t>
          </w:r>
        </w:sdtContent>
      </w:sdt>
    </w:p>
    <w:tbl>
      <w:tblPr>
        <w:tblStyle w:val="Grigliatabella"/>
        <w:tblW w:w="9642" w:type="dxa"/>
        <w:tblLayout w:type="fixed"/>
        <w:tblLook w:val="04A0" w:firstRow="1" w:lastRow="0" w:firstColumn="1" w:lastColumn="0" w:noHBand="0" w:noVBand="1"/>
      </w:tblPr>
      <w:tblGrid>
        <w:gridCol w:w="9642"/>
      </w:tblGrid>
      <w:tr w:rsidR="00766B0B" w14:paraId="6C0B818A" w14:textId="77777777" w:rsidTr="004046C9">
        <w:trPr>
          <w:trHeight w:val="1194"/>
        </w:trPr>
        <w:tc>
          <w:tcPr>
            <w:tcW w:w="9642" w:type="dxa"/>
            <w:vAlign w:val="center"/>
          </w:tcPr>
          <w:p w14:paraId="30EF6BE8" w14:textId="77777777" w:rsidR="00766B0B" w:rsidRPr="00766B0B" w:rsidRDefault="00956A5B" w:rsidP="00766B0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Obiettivo</w:t>
            </w:r>
            <w:r w:rsidR="00766B0B" w:rsidRPr="00766B0B">
              <w:rPr>
                <w:b/>
                <w:sz w:val="24"/>
                <w:szCs w:val="24"/>
              </w:rPr>
              <w:t xml:space="preserve"> dell’esperienza</w:t>
            </w:r>
          </w:p>
        </w:tc>
      </w:tr>
      <w:tr w:rsidR="00766B0B" w14:paraId="074E5107" w14:textId="77777777" w:rsidTr="004046C9">
        <w:trPr>
          <w:cantSplit/>
          <w:trHeight w:hRule="exact" w:val="2389"/>
        </w:trPr>
        <w:tc>
          <w:tcPr>
            <w:tcW w:w="9642" w:type="dxa"/>
            <w:vAlign w:val="center"/>
          </w:tcPr>
          <w:sdt>
            <w:sdtPr>
              <w:rPr>
                <w:sz w:val="24"/>
                <w:szCs w:val="24"/>
              </w:rPr>
              <w:id w:val="212018922"/>
              <w:placeholder>
                <w:docPart w:val="E50EFCE42D8B437489C3DD0062A88C67"/>
              </w:placeholder>
            </w:sdtPr>
            <w:sdtEndPr>
              <w:rPr>
                <w:sz w:val="22"/>
                <w:szCs w:val="22"/>
              </w:rPr>
            </w:sdtEndPr>
            <w:sdtContent>
              <w:p w14:paraId="72427D13" w14:textId="77777777" w:rsidR="00B30E6D" w:rsidRDefault="00B30E6D" w:rsidP="00B30E6D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Realizzare una applicazione Client-Server in linguaggio Java, che consenta agli utenti di consultare da remoto le informazioni di interesse relative alle Piscine presenti in un file CSV.</w:t>
                </w:r>
              </w:p>
              <w:p w14:paraId="107583CF" w14:textId="58B70D44" w:rsidR="00B30E6D" w:rsidRPr="00B30E6D" w:rsidRDefault="00B30E6D" w:rsidP="00B30E6D">
                <w:r>
                  <w:rPr>
                    <w:sz w:val="24"/>
                    <w:szCs w:val="24"/>
                  </w:rPr>
                  <w:t xml:space="preserve">Il file CSV è presente nella </w:t>
                </w:r>
                <w:proofErr w:type="gramStart"/>
                <w:r>
                  <w:rPr>
                    <w:sz w:val="24"/>
                    <w:szCs w:val="24"/>
                  </w:rPr>
                  <w:t>cartella(</w:t>
                </w:r>
                <w:proofErr w:type="gramEnd"/>
                <w:r>
                  <w:rPr>
                    <w:sz w:val="24"/>
                    <w:szCs w:val="24"/>
                  </w:rPr>
                  <w:t>) di GitHub.</w:t>
                </w:r>
              </w:p>
            </w:sdtContent>
          </w:sdt>
        </w:tc>
      </w:tr>
    </w:tbl>
    <w:p w14:paraId="62872F31" w14:textId="77777777" w:rsidR="00766B0B" w:rsidRDefault="00766B0B" w:rsidP="00766B0B">
      <w:pPr>
        <w:rPr>
          <w:sz w:val="24"/>
          <w:szCs w:val="24"/>
        </w:rPr>
      </w:pPr>
    </w:p>
    <w:p w14:paraId="6E6207BF" w14:textId="53F55878" w:rsidR="00E06662" w:rsidRDefault="00E06662" w:rsidP="00766B0B">
      <w:pPr>
        <w:rPr>
          <w:sz w:val="24"/>
          <w:szCs w:val="24"/>
        </w:rPr>
      </w:pPr>
      <w:r>
        <w:rPr>
          <w:sz w:val="24"/>
          <w:szCs w:val="24"/>
        </w:rPr>
        <w:t xml:space="preserve">Assegnata il </w:t>
      </w:r>
      <w:sdt>
        <w:sdtPr>
          <w:rPr>
            <w:sz w:val="24"/>
            <w:szCs w:val="24"/>
          </w:rPr>
          <w:alias w:val="data"/>
          <w:tag w:val="data"/>
          <w:id w:val="-1062246796"/>
          <w:placeholder>
            <w:docPart w:val="C2B96081884F407BB9BA3DB13153948A"/>
          </w:placeholder>
          <w15:color w:val="3366FF"/>
          <w:date w:fullDate="2025-02-20T00:00:00Z">
            <w:dateFormat w:val="dddd d MMMM yyyy"/>
            <w:lid w:val="it-IT"/>
            <w:storeMappedDataAs w:val="dateTime"/>
            <w:calendar w:val="gregorian"/>
          </w:date>
        </w:sdtPr>
        <w:sdtContent>
          <w:r w:rsidR="004046C9">
            <w:rPr>
              <w:sz w:val="24"/>
              <w:szCs w:val="24"/>
            </w:rPr>
            <w:t>giovedì 20 febbraio 2025</w:t>
          </w:r>
        </w:sdtContent>
      </w:sdt>
    </w:p>
    <w:p w14:paraId="772A46BC" w14:textId="67C2E8D3" w:rsidR="001718D0" w:rsidRDefault="001718D0" w:rsidP="00766B0B">
      <w:pPr>
        <w:rPr>
          <w:sz w:val="24"/>
          <w:szCs w:val="24"/>
        </w:rPr>
      </w:pPr>
      <w:r>
        <w:rPr>
          <w:sz w:val="24"/>
          <w:szCs w:val="24"/>
        </w:rPr>
        <w:t>Data di consegna</w:t>
      </w:r>
      <w:r w:rsidR="00EC5065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sdt>
        <w:sdtPr>
          <w:alias w:val="data"/>
          <w:tag w:val="data"/>
          <w:id w:val="653036021"/>
          <w:placeholder>
            <w:docPart w:val="EB4D478960B34667A6094E185471B334"/>
          </w:placeholder>
          <w15:color w:val="3366FF"/>
          <w:date w:fullDate="2025-02-28T00:00:00Z">
            <w:dateFormat w:val="dddd d MMMM yyyy"/>
            <w:lid w:val="it-IT"/>
            <w:storeMappedDataAs w:val="dateTime"/>
            <w:calendar w:val="gregorian"/>
          </w:date>
        </w:sdtPr>
        <w:sdtContent>
          <w:r w:rsidR="004046C9" w:rsidRPr="004046C9">
            <w:t>venerdì 28 febbraio 2025</w:t>
          </w:r>
        </w:sdtContent>
      </w:sdt>
    </w:p>
    <w:p w14:paraId="2BE895A1" w14:textId="7BF08B59" w:rsidR="00414713" w:rsidRDefault="008A4DB0" w:rsidP="00766B0B">
      <w:pPr>
        <w:rPr>
          <w:sz w:val="24"/>
          <w:szCs w:val="24"/>
        </w:rPr>
      </w:pPr>
      <w:r>
        <w:rPr>
          <w:sz w:val="24"/>
          <w:szCs w:val="24"/>
        </w:rPr>
        <w:t>Studente:</w:t>
      </w:r>
      <w:r w:rsidR="001237F3">
        <w:rPr>
          <w:sz w:val="24"/>
          <w:szCs w:val="24"/>
        </w:rPr>
        <w:t xml:space="preserve"> </w:t>
      </w:r>
      <w:sdt>
        <w:sdtPr>
          <w:rPr>
            <w:sz w:val="24"/>
            <w:szCs w:val="24"/>
          </w:rPr>
          <w:alias w:val="studenti"/>
          <w:tag w:val="studenti"/>
          <w:id w:val="1905712614"/>
          <w:placeholder>
            <w:docPart w:val="C87DBBDDB8E344E2953FD10DFC68B556"/>
          </w:placeholder>
          <w:text/>
        </w:sdtPr>
        <w:sdtContent>
          <w:r>
            <w:rPr>
              <w:sz w:val="24"/>
              <w:szCs w:val="24"/>
            </w:rPr>
            <w:t>Antonio Friselle</w:t>
          </w:r>
        </w:sdtContent>
      </w:sdt>
    </w:p>
    <w:p w14:paraId="14C11ABB" w14:textId="77777777" w:rsidR="004A6C64" w:rsidRDefault="000E76A2" w:rsidP="00766B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3F23C7" wp14:editId="7E4C71E4">
                <wp:simplePos x="0" y="0"/>
                <wp:positionH relativeFrom="column">
                  <wp:posOffset>1784985</wp:posOffset>
                </wp:positionH>
                <wp:positionV relativeFrom="paragraph">
                  <wp:posOffset>259080</wp:posOffset>
                </wp:positionV>
                <wp:extent cx="1019175" cy="762000"/>
                <wp:effectExtent l="0" t="0" r="28575" b="19050"/>
                <wp:wrapNone/>
                <wp:docPr id="1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76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51390" id="Rettangolo 1" o:spid="_x0000_s1026" style="position:absolute;margin-left:140.55pt;margin-top:20.4pt;width:80.25pt;height:6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" filled="f" strokecolor="#0d0d0d [3069]" strokeweight="1.5pt"/>
            </w:pict>
          </mc:Fallback>
        </mc:AlternateContent>
      </w:r>
    </w:p>
    <w:p w14:paraId="4F2B3839" w14:textId="77777777" w:rsidR="000E76A2" w:rsidRDefault="000E76A2" w:rsidP="00766B0B">
      <w:pPr>
        <w:rPr>
          <w:sz w:val="24"/>
          <w:szCs w:val="24"/>
        </w:rPr>
      </w:pPr>
    </w:p>
    <w:p w14:paraId="4818B6B4" w14:textId="0078E58D" w:rsidR="001718D0" w:rsidRDefault="004A6C64" w:rsidP="00766B0B">
      <w:pPr>
        <w:rPr>
          <w:sz w:val="24"/>
          <w:szCs w:val="24"/>
        </w:rPr>
      </w:pPr>
      <w:r>
        <w:rPr>
          <w:sz w:val="24"/>
          <w:szCs w:val="24"/>
        </w:rPr>
        <w:t>Valutazione del doce</w:t>
      </w:r>
      <w:r w:rsidR="00CE1382">
        <w:rPr>
          <w:sz w:val="24"/>
          <w:szCs w:val="24"/>
        </w:rPr>
        <w:t>n</w:t>
      </w:r>
      <w:r>
        <w:rPr>
          <w:sz w:val="24"/>
          <w:szCs w:val="24"/>
        </w:rPr>
        <w:t xml:space="preserve">te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firma del docente ________________________</w:t>
      </w:r>
    </w:p>
    <w:p w14:paraId="067E3218" w14:textId="342B9B10" w:rsidR="00E575E9" w:rsidRDefault="00E575E9">
      <w:pPr>
        <w:rPr>
          <w:sz w:val="24"/>
          <w:szCs w:val="24"/>
        </w:rPr>
        <w:sectPr w:rsidR="00E575E9" w:rsidSect="003E70E3">
          <w:headerReference w:type="default" r:id="rId12"/>
          <w:footerReference w:type="default" r:id="rId13"/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08"/>
          <w:titlePg/>
          <w:docGrid w:linePitch="360"/>
        </w:sectPr>
      </w:pPr>
    </w:p>
    <w:p w14:paraId="7F8B450B" w14:textId="6B613B60" w:rsidR="00971C03" w:rsidRDefault="00B30E6D" w:rsidP="00B30E6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</w:t>
      </w:r>
      <w:r w:rsidR="00B140CC">
        <w:rPr>
          <w:b/>
          <w:sz w:val="24"/>
          <w:szCs w:val="24"/>
        </w:rPr>
        <w:t>ESCRIZIONE DEL PROGETTO</w:t>
      </w:r>
      <w:r>
        <w:rPr>
          <w:b/>
          <w:sz w:val="24"/>
          <w:szCs w:val="24"/>
        </w:rPr>
        <w:t>:</w:t>
      </w:r>
    </w:p>
    <w:p w14:paraId="55E9705E" w14:textId="60351F3B" w:rsidR="00B30E6D" w:rsidRPr="00B140CC" w:rsidRDefault="00B30E6D" w:rsidP="00B30E6D">
      <w:pPr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Il server: </w:t>
      </w:r>
      <w:r w:rsidR="00B140CC">
        <w:rPr>
          <w:bCs/>
          <w:sz w:val="24"/>
          <w:szCs w:val="24"/>
        </w:rPr>
        <w:t>l</w:t>
      </w:r>
      <w:r w:rsidRPr="00B140CC">
        <w:rPr>
          <w:bCs/>
          <w:sz w:val="24"/>
          <w:szCs w:val="24"/>
        </w:rPr>
        <w:t xml:space="preserve">egge ed interpreta un file </w:t>
      </w:r>
      <w:proofErr w:type="gramStart"/>
      <w:r w:rsidRPr="00B140CC">
        <w:rPr>
          <w:bCs/>
          <w:sz w:val="24"/>
          <w:szCs w:val="24"/>
        </w:rPr>
        <w:t>CSV(</w:t>
      </w:r>
      <w:proofErr w:type="gramEnd"/>
      <w:r w:rsidRPr="00B140CC">
        <w:rPr>
          <w:bCs/>
          <w:sz w:val="24"/>
          <w:szCs w:val="24"/>
        </w:rPr>
        <w:t>contiene le informazioni delle piscine) e organizza i dati in una struttura interna di java:</w:t>
      </w:r>
    </w:p>
    <w:p w14:paraId="171A2D4D" w14:textId="3C34E54E" w:rsidR="00B30E6D" w:rsidRPr="00B140CC" w:rsidRDefault="00B30E6D" w:rsidP="00B30E6D">
      <w:pPr>
        <w:rPr>
          <w:bCs/>
          <w:sz w:val="24"/>
          <w:szCs w:val="24"/>
        </w:rPr>
      </w:pPr>
      <w:r w:rsidRPr="00B140CC">
        <w:rPr>
          <w:bCs/>
          <w:sz w:val="24"/>
          <w:szCs w:val="24"/>
        </w:rPr>
        <w:t xml:space="preserve">Offre </w:t>
      </w:r>
      <w:proofErr w:type="gramStart"/>
      <w:r w:rsidRPr="00B140CC">
        <w:rPr>
          <w:bCs/>
          <w:sz w:val="24"/>
          <w:szCs w:val="24"/>
        </w:rPr>
        <w:t>un interfaccia</w:t>
      </w:r>
      <w:proofErr w:type="gramEnd"/>
      <w:r w:rsidRPr="00B140CC">
        <w:rPr>
          <w:bCs/>
          <w:sz w:val="24"/>
          <w:szCs w:val="24"/>
        </w:rPr>
        <w:t xml:space="preserve"> di comunicazione remota tramite </w:t>
      </w:r>
      <w:proofErr w:type="spellStart"/>
      <w:r w:rsidRPr="00B140CC">
        <w:rPr>
          <w:bCs/>
          <w:sz w:val="24"/>
          <w:szCs w:val="24"/>
        </w:rPr>
        <w:t>socket</w:t>
      </w:r>
      <w:proofErr w:type="spellEnd"/>
      <w:r w:rsidRPr="00B140CC">
        <w:rPr>
          <w:bCs/>
          <w:sz w:val="24"/>
          <w:szCs w:val="24"/>
        </w:rPr>
        <w:t xml:space="preserve"> per ricevere richieste ed inviare risposte al client</w:t>
      </w:r>
    </w:p>
    <w:p w14:paraId="544DBD59" w14:textId="01ADD4F0" w:rsidR="00B30E6D" w:rsidRPr="00B140CC" w:rsidRDefault="00B30E6D" w:rsidP="00B30E6D">
      <w:pPr>
        <w:rPr>
          <w:bCs/>
          <w:sz w:val="24"/>
          <w:szCs w:val="24"/>
        </w:rPr>
      </w:pPr>
      <w:r w:rsidRPr="00B140CC">
        <w:rPr>
          <w:bCs/>
          <w:sz w:val="24"/>
          <w:szCs w:val="24"/>
        </w:rPr>
        <w:t>Gesti</w:t>
      </w:r>
      <w:r w:rsidR="00B140CC">
        <w:rPr>
          <w:bCs/>
          <w:sz w:val="24"/>
          <w:szCs w:val="24"/>
        </w:rPr>
        <w:t>s</w:t>
      </w:r>
      <w:r w:rsidRPr="00B140CC">
        <w:rPr>
          <w:bCs/>
          <w:sz w:val="24"/>
          <w:szCs w:val="24"/>
        </w:rPr>
        <w:t>ce eventuali errori, come richieste non valide o malformate</w:t>
      </w:r>
    </w:p>
    <w:p w14:paraId="582EDEFF" w14:textId="192DCE15" w:rsidR="00B30E6D" w:rsidRDefault="00B30E6D" w:rsidP="00B30E6D">
      <w:pPr>
        <w:rPr>
          <w:b/>
          <w:sz w:val="24"/>
          <w:szCs w:val="24"/>
        </w:rPr>
      </w:pPr>
    </w:p>
    <w:p w14:paraId="5BDEF0F7" w14:textId="4EEE9609" w:rsidR="00B140CC" w:rsidRDefault="00B30E6D" w:rsidP="00B30E6D">
      <w:pPr>
        <w:rPr>
          <w:b/>
          <w:sz w:val="24"/>
          <w:szCs w:val="24"/>
        </w:rPr>
      </w:pPr>
      <w:r>
        <w:rPr>
          <w:b/>
          <w:sz w:val="24"/>
          <w:szCs w:val="24"/>
        </w:rPr>
        <w:t>Il client:</w:t>
      </w:r>
      <w:r w:rsidR="00B140CC">
        <w:rPr>
          <w:b/>
          <w:sz w:val="24"/>
          <w:szCs w:val="24"/>
        </w:rPr>
        <w:t xml:space="preserve"> </w:t>
      </w:r>
      <w:r w:rsidR="00B140CC" w:rsidRPr="00B140CC">
        <w:rPr>
          <w:bCs/>
          <w:sz w:val="24"/>
          <w:szCs w:val="24"/>
        </w:rPr>
        <w:t>Permette all’utente di inviare richieste specifiche al server, e i dati ricevuti dal server vengono mostrati in modo chiaro e leggibile</w:t>
      </w:r>
      <w:r w:rsidR="00B140CC">
        <w:rPr>
          <w:b/>
          <w:sz w:val="24"/>
          <w:szCs w:val="24"/>
        </w:rPr>
        <w:t xml:space="preserve"> </w:t>
      </w:r>
    </w:p>
    <w:p w14:paraId="31FEA678" w14:textId="11452336" w:rsidR="00B140CC" w:rsidRDefault="00B140CC" w:rsidP="00B30E6D">
      <w:pPr>
        <w:rPr>
          <w:b/>
          <w:sz w:val="24"/>
          <w:szCs w:val="24"/>
        </w:rPr>
      </w:pPr>
    </w:p>
    <w:p w14:paraId="24648B63" w14:textId="21DCCB0E" w:rsidR="00B140CC" w:rsidRDefault="00B140CC" w:rsidP="00B30E6D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PROTOCOLLO DI COMUNICAZIONE TRA CLEINT E SERVER: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663"/>
      </w:tblGrid>
      <w:tr w:rsidR="00B140CC" w14:paraId="624E1EA3" w14:textId="77777777" w:rsidTr="008A4DB0">
        <w:trPr>
          <w:trHeight w:val="563"/>
        </w:trPr>
        <w:tc>
          <w:tcPr>
            <w:tcW w:w="2830" w:type="dxa"/>
            <w:shd w:val="clear" w:color="auto" w:fill="FFD966" w:themeFill="accent4" w:themeFillTint="99"/>
          </w:tcPr>
          <w:p w14:paraId="5869528E" w14:textId="22FDA026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COMANDI:</w:t>
            </w:r>
          </w:p>
        </w:tc>
        <w:tc>
          <w:tcPr>
            <w:tcW w:w="6663" w:type="dxa"/>
            <w:shd w:val="clear" w:color="auto" w:fill="A8D08D" w:themeFill="accent6" w:themeFillTint="99"/>
          </w:tcPr>
          <w:p w14:paraId="5B90EFD8" w14:textId="22CAB89E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DESCRIZIONE:</w:t>
            </w:r>
          </w:p>
        </w:tc>
      </w:tr>
      <w:tr w:rsidR="00B140CC" w14:paraId="138F0076" w14:textId="77777777" w:rsidTr="00B140CC">
        <w:trPr>
          <w:trHeight w:val="837"/>
        </w:trPr>
        <w:tc>
          <w:tcPr>
            <w:tcW w:w="2830" w:type="dxa"/>
          </w:tcPr>
          <w:p w14:paraId="69FA4601" w14:textId="05D796E4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Seleziona-Comune</w:t>
            </w:r>
          </w:p>
        </w:tc>
        <w:tc>
          <w:tcPr>
            <w:tcW w:w="6663" w:type="dxa"/>
          </w:tcPr>
          <w:p w14:paraId="415C78B1" w14:textId="1D073BDF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si trovano in quel determinato Comune.</w:t>
            </w:r>
          </w:p>
        </w:tc>
      </w:tr>
      <w:tr w:rsidR="00B140CC" w14:paraId="0D96FAD0" w14:textId="77777777" w:rsidTr="00B140CC">
        <w:trPr>
          <w:trHeight w:val="552"/>
        </w:trPr>
        <w:tc>
          <w:tcPr>
            <w:tcW w:w="2830" w:type="dxa"/>
          </w:tcPr>
          <w:p w14:paraId="70116064" w14:textId="0C8C8504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Seleziona-Provincia</w:t>
            </w:r>
          </w:p>
        </w:tc>
        <w:tc>
          <w:tcPr>
            <w:tcW w:w="6663" w:type="dxa"/>
          </w:tcPr>
          <w:p w14:paraId="6000C9A8" w14:textId="77777777" w:rsidR="00B140CC" w:rsidRDefault="00B140CC" w:rsidP="00B140CC">
            <w:pPr>
              <w:pStyle w:val="NormaleWeb"/>
              <w:spacing w:before="0" w:beforeAutospacing="0" w:after="160" w:afterAutospacing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Prende tutte le informazioni delle piscine che si trovano in quella determinata provincia.</w:t>
            </w:r>
          </w:p>
          <w:p w14:paraId="65ABDF00" w14:textId="67346482" w:rsidR="00B140CC" w:rsidRPr="00B140CC" w:rsidRDefault="00B140CC" w:rsidP="00B140CC">
            <w:pPr>
              <w:pStyle w:val="NormaleWeb"/>
              <w:spacing w:before="0" w:beforeAutospacing="0" w:after="160" w:afterAutospacing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B140CC" w14:paraId="3719D4FB" w14:textId="77777777" w:rsidTr="00B140CC">
        <w:tc>
          <w:tcPr>
            <w:tcW w:w="2830" w:type="dxa"/>
          </w:tcPr>
          <w:p w14:paraId="7420C20B" w14:textId="77EAFA2D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Seleziona-Regione</w:t>
            </w:r>
          </w:p>
        </w:tc>
        <w:tc>
          <w:tcPr>
            <w:tcW w:w="6663" w:type="dxa"/>
          </w:tcPr>
          <w:p w14:paraId="261E1369" w14:textId="77777777" w:rsidR="00B140CC" w:rsidRDefault="00B140CC" w:rsidP="00B30E6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si trovano in quella determinata regione.</w:t>
            </w:r>
          </w:p>
          <w:p w14:paraId="27C120F3" w14:textId="43B23167" w:rsidR="00B140CC" w:rsidRDefault="00B140CC" w:rsidP="00B30E6D">
            <w:pPr>
              <w:rPr>
                <w:b/>
                <w:sz w:val="24"/>
                <w:szCs w:val="24"/>
              </w:rPr>
            </w:pPr>
          </w:p>
        </w:tc>
      </w:tr>
      <w:tr w:rsidR="00B140CC" w14:paraId="7668D74D" w14:textId="77777777" w:rsidTr="00B140CC">
        <w:trPr>
          <w:trHeight w:val="849"/>
        </w:trPr>
        <w:tc>
          <w:tcPr>
            <w:tcW w:w="2830" w:type="dxa"/>
          </w:tcPr>
          <w:p w14:paraId="750C7EB1" w14:textId="726DC351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Seleziona-Nome</w:t>
            </w:r>
          </w:p>
        </w:tc>
        <w:tc>
          <w:tcPr>
            <w:tcW w:w="6663" w:type="dxa"/>
          </w:tcPr>
          <w:p w14:paraId="7B654083" w14:textId="639B1528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hanno determinato nome.</w:t>
            </w:r>
          </w:p>
        </w:tc>
      </w:tr>
      <w:tr w:rsidR="00B140CC" w14:paraId="557EA9F0" w14:textId="77777777" w:rsidTr="00B140CC">
        <w:tc>
          <w:tcPr>
            <w:tcW w:w="2830" w:type="dxa"/>
          </w:tcPr>
          <w:p w14:paraId="2F188C9A" w14:textId="56922FD2" w:rsidR="00B140CC" w:rsidRDefault="00B140CC" w:rsidP="00B30E6D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Seleziona-Anno</w:t>
            </w:r>
          </w:p>
        </w:tc>
        <w:tc>
          <w:tcPr>
            <w:tcW w:w="6663" w:type="dxa"/>
          </w:tcPr>
          <w:p w14:paraId="3F622515" w14:textId="77777777" w:rsidR="00B140CC" w:rsidRDefault="00B140CC" w:rsidP="00B30E6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sono state fondate in quel determinato anno.</w:t>
            </w:r>
          </w:p>
          <w:p w14:paraId="5BD6AB83" w14:textId="6EBC0D96" w:rsidR="00B140CC" w:rsidRDefault="00B140CC" w:rsidP="00B30E6D">
            <w:pPr>
              <w:rPr>
                <w:b/>
                <w:sz w:val="24"/>
                <w:szCs w:val="24"/>
              </w:rPr>
            </w:pPr>
          </w:p>
        </w:tc>
      </w:tr>
      <w:tr w:rsidR="00CE1382" w14:paraId="05AB09BA" w14:textId="77777777" w:rsidTr="00B140CC">
        <w:tc>
          <w:tcPr>
            <w:tcW w:w="2830" w:type="dxa"/>
          </w:tcPr>
          <w:p w14:paraId="774A44DC" w14:textId="6293DC42" w:rsidR="00CE1382" w:rsidRDefault="00CE1382" w:rsidP="00CE1382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AnnoMaggiore</w:t>
            </w:r>
            <w:proofErr w:type="spellEnd"/>
          </w:p>
        </w:tc>
        <w:tc>
          <w:tcPr>
            <w:tcW w:w="6663" w:type="dxa"/>
          </w:tcPr>
          <w:p w14:paraId="71D1087A" w14:textId="77777777" w:rsidR="00CE1382" w:rsidRDefault="00CE1382" w:rsidP="00CE13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sono state fondate prima di quel determinato anno.</w:t>
            </w:r>
          </w:p>
          <w:p w14:paraId="7740A29B" w14:textId="5050CEFE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CE1382" w14:paraId="39DD46DA" w14:textId="77777777" w:rsidTr="00B140CC">
        <w:tc>
          <w:tcPr>
            <w:tcW w:w="2830" w:type="dxa"/>
          </w:tcPr>
          <w:p w14:paraId="0DA0C9F7" w14:textId="6DECC404" w:rsidR="00CE1382" w:rsidRDefault="00CE1382" w:rsidP="00CE1382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AnnoMinore</w:t>
            </w:r>
            <w:proofErr w:type="spellEnd"/>
          </w:p>
        </w:tc>
        <w:tc>
          <w:tcPr>
            <w:tcW w:w="6663" w:type="dxa"/>
          </w:tcPr>
          <w:p w14:paraId="43D64F47" w14:textId="7B3F1C83" w:rsidR="00CE1382" w:rsidRDefault="00CE1382" w:rsidP="00CE13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sono state fondate dopo quel determinato anno.</w:t>
            </w:r>
          </w:p>
          <w:p w14:paraId="6C70AE58" w14:textId="77777777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CE1382" w14:paraId="41420F98" w14:textId="77777777" w:rsidTr="00B140CC">
        <w:tc>
          <w:tcPr>
            <w:tcW w:w="2830" w:type="dxa"/>
          </w:tcPr>
          <w:p w14:paraId="78F3EDC9" w14:textId="3208F355" w:rsidR="00CE1382" w:rsidRDefault="00CE1382" w:rsidP="00CE1382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Seleziona-Data</w:t>
            </w:r>
          </w:p>
        </w:tc>
        <w:tc>
          <w:tcPr>
            <w:tcW w:w="6663" w:type="dxa"/>
          </w:tcPr>
          <w:p w14:paraId="65E92491" w14:textId="77777777" w:rsidR="00CE1382" w:rsidRDefault="00CE1382" w:rsidP="00CE13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sono state fondate in quel determinata data dove viene specificato l’anno, e l’ora di inserimento.</w:t>
            </w:r>
          </w:p>
          <w:p w14:paraId="40F63AFF" w14:textId="31821194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CE1382" w14:paraId="2AD644E3" w14:textId="77777777" w:rsidTr="00B140CC">
        <w:tc>
          <w:tcPr>
            <w:tcW w:w="2830" w:type="dxa"/>
          </w:tcPr>
          <w:p w14:paraId="1E5D1496" w14:textId="0EB2C594" w:rsidR="00CE1382" w:rsidRDefault="00CE1382" w:rsidP="00CE1382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</w:rPr>
              <w:t>Map</w:t>
            </w:r>
            <w:proofErr w:type="spellEnd"/>
          </w:p>
        </w:tc>
        <w:tc>
          <w:tcPr>
            <w:tcW w:w="6663" w:type="dxa"/>
          </w:tcPr>
          <w:p w14:paraId="0D7EB5E9" w14:textId="77777777" w:rsidR="00CE1382" w:rsidRDefault="00CE1382" w:rsidP="00CE13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sono situate in quella mappa.</w:t>
            </w:r>
          </w:p>
          <w:p w14:paraId="73EB7437" w14:textId="6F8647D5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CE1382" w14:paraId="40405F63" w14:textId="77777777" w:rsidTr="00B140CC">
        <w:tc>
          <w:tcPr>
            <w:tcW w:w="2830" w:type="dxa"/>
          </w:tcPr>
          <w:p w14:paraId="791D894F" w14:textId="7BDC6E0F" w:rsidR="00CE1382" w:rsidRDefault="00CE1382" w:rsidP="00CE1382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Seleziona-Longitudine</w:t>
            </w:r>
          </w:p>
        </w:tc>
        <w:tc>
          <w:tcPr>
            <w:tcW w:w="6663" w:type="dxa"/>
          </w:tcPr>
          <w:p w14:paraId="3CD4EF97" w14:textId="77777777" w:rsidR="00CE1382" w:rsidRDefault="00CE1382" w:rsidP="00CE13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hanno quella long.</w:t>
            </w:r>
          </w:p>
          <w:p w14:paraId="5BEF6D0B" w14:textId="77777777" w:rsidR="00CE1382" w:rsidRDefault="00CE1382" w:rsidP="00CE1382">
            <w:pPr>
              <w:rPr>
                <w:b/>
                <w:sz w:val="24"/>
                <w:szCs w:val="24"/>
              </w:rPr>
            </w:pPr>
          </w:p>
          <w:p w14:paraId="7D299B86" w14:textId="04F23BDE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CE1382" w14:paraId="79215CBD" w14:textId="77777777" w:rsidTr="00B140CC">
        <w:tc>
          <w:tcPr>
            <w:tcW w:w="2830" w:type="dxa"/>
          </w:tcPr>
          <w:p w14:paraId="00982E9D" w14:textId="195BF9C2" w:rsidR="00CE1382" w:rsidRDefault="00CE1382" w:rsidP="00CE1382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lastRenderedPageBreak/>
              <w:t>Seleziona-Latitudine</w:t>
            </w:r>
          </w:p>
        </w:tc>
        <w:tc>
          <w:tcPr>
            <w:tcW w:w="6663" w:type="dxa"/>
          </w:tcPr>
          <w:p w14:paraId="4A38ED3E" w14:textId="77777777" w:rsidR="00CE1382" w:rsidRDefault="00CE1382" w:rsidP="00CE13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Prende tutte le informazioni delle piscine che hanno quella latitudine.</w:t>
            </w:r>
          </w:p>
          <w:p w14:paraId="00E7D5FA" w14:textId="77777777" w:rsidR="00CE1382" w:rsidRDefault="00CE1382" w:rsidP="00CE1382">
            <w:pPr>
              <w:rPr>
                <w:b/>
                <w:sz w:val="24"/>
                <w:szCs w:val="24"/>
              </w:rPr>
            </w:pPr>
          </w:p>
          <w:p w14:paraId="6940E1BF" w14:textId="2E57FF3F" w:rsidR="00CE1382" w:rsidRDefault="00CE1382" w:rsidP="00CE1382">
            <w:pPr>
              <w:rPr>
                <w:b/>
                <w:sz w:val="24"/>
                <w:szCs w:val="24"/>
              </w:rPr>
            </w:pPr>
          </w:p>
        </w:tc>
      </w:tr>
      <w:tr w:rsidR="008A4DB0" w14:paraId="4E5C509A" w14:textId="77777777" w:rsidTr="00F66B9A">
        <w:tc>
          <w:tcPr>
            <w:tcW w:w="2830" w:type="dxa"/>
          </w:tcPr>
          <w:p w14:paraId="78FD96B7" w14:textId="77777777" w:rsidR="008A4DB0" w:rsidRDefault="008A4DB0" w:rsidP="00F66B9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Numero-Tot</w:t>
            </w:r>
          </w:p>
        </w:tc>
        <w:tc>
          <w:tcPr>
            <w:tcW w:w="6663" w:type="dxa"/>
          </w:tcPr>
          <w:p w14:paraId="338BD3C1" w14:textId="77777777" w:rsidR="008A4DB0" w:rsidRPr="00CE1382" w:rsidRDefault="008A4DB0" w:rsidP="00F66B9A">
            <w:pPr>
              <w:pStyle w:val="Normale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il server risponde con il numero di piscine 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totali .</w:t>
            </w:r>
            <w:proofErr w:type="gramEnd"/>
          </w:p>
          <w:p w14:paraId="164774E6" w14:textId="77777777" w:rsidR="008A4DB0" w:rsidRDefault="008A4DB0" w:rsidP="00F66B9A">
            <w:pPr>
              <w:rPr>
                <w:b/>
                <w:sz w:val="24"/>
                <w:szCs w:val="24"/>
              </w:rPr>
            </w:pPr>
          </w:p>
        </w:tc>
      </w:tr>
    </w:tbl>
    <w:p w14:paraId="468D14DD" w14:textId="77777777" w:rsidR="008A4DB0" w:rsidRDefault="008A4DB0" w:rsidP="008A4DB0">
      <w:pPr>
        <w:rPr>
          <w:b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663"/>
      </w:tblGrid>
      <w:tr w:rsidR="008A4DB0" w14:paraId="6DAEB6FA" w14:textId="77777777" w:rsidTr="00F66B9A">
        <w:tc>
          <w:tcPr>
            <w:tcW w:w="2830" w:type="dxa"/>
          </w:tcPr>
          <w:p w14:paraId="2D6631DC" w14:textId="77777777" w:rsidR="008A4DB0" w:rsidRDefault="008A4DB0" w:rsidP="00F66B9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EXIT</w:t>
            </w:r>
          </w:p>
        </w:tc>
        <w:tc>
          <w:tcPr>
            <w:tcW w:w="6663" w:type="dxa"/>
          </w:tcPr>
          <w:p w14:paraId="44939B04" w14:textId="77777777" w:rsidR="008A4DB0" w:rsidRDefault="008A4DB0" w:rsidP="00F66B9A">
            <w:pPr>
              <w:rPr>
                <w:b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Chiude la comunicazione con il server. Il comando può essere utilizzato da qualsiasi parte.</w:t>
            </w:r>
          </w:p>
        </w:tc>
      </w:tr>
    </w:tbl>
    <w:p w14:paraId="2E669621" w14:textId="34A67708" w:rsidR="00B140CC" w:rsidRDefault="00B140CC" w:rsidP="00B30E6D">
      <w:pPr>
        <w:rPr>
          <w:b/>
          <w:sz w:val="24"/>
          <w:szCs w:val="24"/>
        </w:rPr>
      </w:pPr>
    </w:p>
    <w:p w14:paraId="2FCBB7F7" w14:textId="17A67B4B" w:rsidR="00CE1382" w:rsidRPr="008A4DB0" w:rsidRDefault="00CE1382" w:rsidP="00B30E6D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>Il server risponderà a questi comandi chiedendo l’inserimento del dato</w:t>
      </w:r>
      <w:r>
        <w:rPr>
          <w:rFonts w:ascii="Calibri" w:hAnsi="Calibri" w:cs="Calibri"/>
          <w:color w:val="000000"/>
        </w:rPr>
        <w:t xml:space="preserve">: Comune, Provincia, Nome, Anno, Data, </w:t>
      </w:r>
      <w:proofErr w:type="spellStart"/>
      <w:r>
        <w:rPr>
          <w:rFonts w:ascii="Calibri" w:hAnsi="Calibri" w:cs="Calibri"/>
          <w:color w:val="000000"/>
        </w:rPr>
        <w:t>Map</w:t>
      </w:r>
      <w:proofErr w:type="spellEnd"/>
      <w:r>
        <w:rPr>
          <w:rFonts w:ascii="Calibri" w:hAnsi="Calibri" w:cs="Calibri"/>
          <w:color w:val="000000"/>
        </w:rPr>
        <w:t>, Longitudine, Latitudine.</w:t>
      </w:r>
    </w:p>
    <w:sectPr w:rsidR="00CE1382" w:rsidRPr="008A4DB0" w:rsidSect="000078F5">
      <w:pgSz w:w="11906" w:h="16838"/>
      <w:pgMar w:top="1417" w:right="1134" w:bottom="1134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BE97F2" w14:textId="77777777" w:rsidR="002D1393" w:rsidRDefault="002D1393" w:rsidP="00766B0B">
      <w:pPr>
        <w:spacing w:after="0" w:line="240" w:lineRule="auto"/>
      </w:pPr>
      <w:r>
        <w:separator/>
      </w:r>
    </w:p>
  </w:endnote>
  <w:endnote w:type="continuationSeparator" w:id="0">
    <w:p w14:paraId="09B3504E" w14:textId="77777777" w:rsidR="002D1393" w:rsidRDefault="002D1393" w:rsidP="00766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912EB1B-0AE8-4309-B04C-2D87EA71B0BB}"/>
    <w:embedBold r:id="rId2" w:fontKey="{18CC7FDA-4F54-4511-ABE8-B2DA60F9587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377464"/>
      <w:docPartObj>
        <w:docPartGallery w:val="Page Numbers (Bottom of Page)"/>
        <w:docPartUnique/>
      </w:docPartObj>
    </w:sdtPr>
    <w:sdtContent>
      <w:p w14:paraId="28927074" w14:textId="77777777" w:rsidR="001E506E" w:rsidRDefault="001E506E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FD3">
          <w:rPr>
            <w:noProof/>
          </w:rPr>
          <w:t>4</w:t>
        </w:r>
        <w:r>
          <w:fldChar w:fldCharType="end"/>
        </w:r>
      </w:p>
    </w:sdtContent>
  </w:sdt>
  <w:p w14:paraId="14F0D9ED" w14:textId="77777777" w:rsidR="001E506E" w:rsidRDefault="001E506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33098B" w14:textId="77777777" w:rsidR="002D1393" w:rsidRDefault="002D1393" w:rsidP="00766B0B">
      <w:pPr>
        <w:spacing w:after="0" w:line="240" w:lineRule="auto"/>
      </w:pPr>
      <w:r>
        <w:separator/>
      </w:r>
    </w:p>
  </w:footnote>
  <w:footnote w:type="continuationSeparator" w:id="0">
    <w:p w14:paraId="3218477F" w14:textId="77777777" w:rsidR="002D1393" w:rsidRDefault="002D1393" w:rsidP="00766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31CB3F" w14:textId="68C092DC" w:rsidR="00FA0F25" w:rsidRDefault="00766B0B">
    <w:pPr>
      <w:pStyle w:val="Intestazione"/>
    </w:pPr>
    <w:r>
      <w:rPr>
        <w:noProof/>
        <w:lang w:eastAsia="it-IT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476EA3" wp14:editId="1BB6D7A3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133350" t="114300" r="147320" b="163195"/>
              <wp:wrapSquare wrapText="bothSides"/>
              <wp:docPr id="197" name="Rettango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  <a:ln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a:ln>
                      <a:effectLst>
                        <a:outerShdw blurRad="107950" dist="12700" dir="5400000" algn="ctr">
                          <a:srgbClr val="000000"/>
                        </a:outerShdw>
                      </a:effectLst>
                      <a:scene3d>
                        <a:camera prst="orthographicFront">
                          <a:rot lat="0" lon="0" rev="0"/>
                        </a:camera>
                        <a:lightRig rig="soft" dir="t">
                          <a:rot lat="0" lon="0" rev="0"/>
                        </a:lightRig>
                      </a:scene3d>
                      <a:sp3d contourW="44450" prstMaterial="matte">
                        <a:bevelT w="63500" h="63500" prst="artDeco"/>
                        <a:contourClr>
                          <a:srgbClr val="FFFFFF"/>
                        </a:contourClr>
                      </a:sp3d>
                    </wps:spPr>
                    <wps:style>
                      <a:lnRef idx="2">
                        <a:schemeClr val="accent1"/>
                      </a:lnRef>
                      <a:fillRef idx="1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color w:val="000000" w:themeColor="text1"/>
                              <w:spacing w:val="10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alias w:val="Tito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3D6E25D" w14:textId="14B07D0A" w:rsidR="00766B0B" w:rsidRPr="002531C5" w:rsidRDefault="00B30E6D">
                              <w:pPr>
                                <w:pStyle w:val="Intestazione"/>
                                <w:jc w:val="center"/>
                                <w:rPr>
                                  <w:b/>
                                  <w:color w:val="000000" w:themeColor="text1"/>
                                  <w:spacing w:val="10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531C5">
                                <w:rPr>
                                  <w:b/>
                                  <w:bCs/>
                                  <w:color w:val="000000" w:themeColor="text1"/>
                                  <w:spacing w:val="10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RELAZIONE DI SISTEMI E RETI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0476EA3" id="Rettango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" o:allowoverlap="f" fillcolor="#ffd966 [1943]" strokecolor="#ffd966 [1943]" strokeweight="1pt">
              <v:shadow on="t" color="black" offset="0,1pt"/>
              <v:textbox style="mso-fit-shape-to-text:t">
                <w:txbxContent>
                  <w:sdt>
                    <w:sdtPr>
                      <w:rPr>
                        <w:b/>
                        <w:bCs/>
                        <w:color w:val="000000" w:themeColor="text1"/>
                        <w:spacing w:val="10"/>
                        <w14:shadow w14:blurRad="63500" w14:dist="50800" w14:dir="13500000" w14:sx="0" w14:sy="0" w14:kx="0" w14:ky="0" w14:algn="none">
                          <w14:srgbClr w14:val="000000">
                            <w14:alpha w14:val="50000"/>
                          </w14:srgb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alias w:val="Tito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3D6E25D" w14:textId="14B07D0A" w:rsidR="00766B0B" w:rsidRPr="002531C5" w:rsidRDefault="00B30E6D">
                        <w:pPr>
                          <w:pStyle w:val="Intestazione"/>
                          <w:jc w:val="center"/>
                          <w:rPr>
                            <w:b/>
                            <w:color w:val="000000" w:themeColor="text1"/>
                            <w:spacing w:val="10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2531C5">
                          <w:rPr>
                            <w:b/>
                            <w:bCs/>
                            <w:color w:val="000000" w:themeColor="text1"/>
                            <w:spacing w:val="10"/>
                            <w14:shadow w14:blurRad="63500" w14:dist="50800" w14:dir="13500000" w14:sx="0" w14:sy="0" w14:kx="0" w14:ky="0" w14:algn="none">
                              <w14:srgbClr w14:val="000000">
                                <w14:alpha w14:val="5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RELAZIONE DI SISTEMI E RETI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9709B"/>
    <w:multiLevelType w:val="hybridMultilevel"/>
    <w:tmpl w:val="8DD0DABC"/>
    <w:lvl w:ilvl="0" w:tplc="B6C4F6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32CCC"/>
    <w:multiLevelType w:val="hybridMultilevel"/>
    <w:tmpl w:val="895406FA"/>
    <w:lvl w:ilvl="0" w:tplc="98C4155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F06AFB"/>
    <w:multiLevelType w:val="hybridMultilevel"/>
    <w:tmpl w:val="659C953A"/>
    <w:lvl w:ilvl="0" w:tplc="0CB2545A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F95224"/>
    <w:multiLevelType w:val="hybridMultilevel"/>
    <w:tmpl w:val="EFF648D0"/>
    <w:lvl w:ilvl="0" w:tplc="25A46CD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9257971">
    <w:abstractNumId w:val="0"/>
  </w:num>
  <w:num w:numId="2" w16cid:durableId="83184723">
    <w:abstractNumId w:val="2"/>
  </w:num>
  <w:num w:numId="3" w16cid:durableId="1857647765">
    <w:abstractNumId w:val="3"/>
  </w:num>
  <w:num w:numId="4" w16cid:durableId="20191144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2E9"/>
    <w:rsid w:val="000078F5"/>
    <w:rsid w:val="00016F6B"/>
    <w:rsid w:val="00034B65"/>
    <w:rsid w:val="0003750E"/>
    <w:rsid w:val="000D1A39"/>
    <w:rsid w:val="000E76A2"/>
    <w:rsid w:val="00100A07"/>
    <w:rsid w:val="001237F3"/>
    <w:rsid w:val="001718D0"/>
    <w:rsid w:val="00174C29"/>
    <w:rsid w:val="00190767"/>
    <w:rsid w:val="001D4C0C"/>
    <w:rsid w:val="001E506E"/>
    <w:rsid w:val="001E775F"/>
    <w:rsid w:val="00252E33"/>
    <w:rsid w:val="002531C5"/>
    <w:rsid w:val="002A2677"/>
    <w:rsid w:val="002C12E9"/>
    <w:rsid w:val="002C7E75"/>
    <w:rsid w:val="002D1393"/>
    <w:rsid w:val="002F4F68"/>
    <w:rsid w:val="002F5962"/>
    <w:rsid w:val="00326B6D"/>
    <w:rsid w:val="00335863"/>
    <w:rsid w:val="00345E02"/>
    <w:rsid w:val="003D4CAA"/>
    <w:rsid w:val="003E70E3"/>
    <w:rsid w:val="004009DA"/>
    <w:rsid w:val="004046C9"/>
    <w:rsid w:val="00412D37"/>
    <w:rsid w:val="00414713"/>
    <w:rsid w:val="00423B55"/>
    <w:rsid w:val="0046446C"/>
    <w:rsid w:val="004A444E"/>
    <w:rsid w:val="004A4A69"/>
    <w:rsid w:val="004A6C64"/>
    <w:rsid w:val="004B2008"/>
    <w:rsid w:val="004B4CDF"/>
    <w:rsid w:val="004B6EDF"/>
    <w:rsid w:val="004E6940"/>
    <w:rsid w:val="00502CA7"/>
    <w:rsid w:val="00530264"/>
    <w:rsid w:val="005533FE"/>
    <w:rsid w:val="00580A25"/>
    <w:rsid w:val="005A796C"/>
    <w:rsid w:val="005B4F38"/>
    <w:rsid w:val="005B6F26"/>
    <w:rsid w:val="005B7FD3"/>
    <w:rsid w:val="005D48C9"/>
    <w:rsid w:val="005E5F0E"/>
    <w:rsid w:val="00621C08"/>
    <w:rsid w:val="006337E3"/>
    <w:rsid w:val="00653F94"/>
    <w:rsid w:val="0066095D"/>
    <w:rsid w:val="006E7A9C"/>
    <w:rsid w:val="0074052C"/>
    <w:rsid w:val="0074709C"/>
    <w:rsid w:val="00751AB8"/>
    <w:rsid w:val="00766B0B"/>
    <w:rsid w:val="00770B29"/>
    <w:rsid w:val="00774197"/>
    <w:rsid w:val="008046F2"/>
    <w:rsid w:val="008313B6"/>
    <w:rsid w:val="008451F1"/>
    <w:rsid w:val="00854E5E"/>
    <w:rsid w:val="0089697D"/>
    <w:rsid w:val="008A4DB0"/>
    <w:rsid w:val="008E2BF9"/>
    <w:rsid w:val="009423C3"/>
    <w:rsid w:val="00956A5B"/>
    <w:rsid w:val="00971C03"/>
    <w:rsid w:val="009850D4"/>
    <w:rsid w:val="009A3480"/>
    <w:rsid w:val="009B789C"/>
    <w:rsid w:val="009F4FE3"/>
    <w:rsid w:val="00A17BB7"/>
    <w:rsid w:val="00A204BE"/>
    <w:rsid w:val="00A30F86"/>
    <w:rsid w:val="00A334DD"/>
    <w:rsid w:val="00A40D89"/>
    <w:rsid w:val="00A44E80"/>
    <w:rsid w:val="00A75186"/>
    <w:rsid w:val="00AD48DF"/>
    <w:rsid w:val="00B02F82"/>
    <w:rsid w:val="00B140CC"/>
    <w:rsid w:val="00B229ED"/>
    <w:rsid w:val="00B30E6D"/>
    <w:rsid w:val="00B334E6"/>
    <w:rsid w:val="00B62C0E"/>
    <w:rsid w:val="00BA7D4F"/>
    <w:rsid w:val="00C17EE7"/>
    <w:rsid w:val="00C4304C"/>
    <w:rsid w:val="00C5207A"/>
    <w:rsid w:val="00C65BC4"/>
    <w:rsid w:val="00CE1382"/>
    <w:rsid w:val="00D05586"/>
    <w:rsid w:val="00D05616"/>
    <w:rsid w:val="00D227A1"/>
    <w:rsid w:val="00D32143"/>
    <w:rsid w:val="00D56F6D"/>
    <w:rsid w:val="00DF02AC"/>
    <w:rsid w:val="00E06662"/>
    <w:rsid w:val="00E07356"/>
    <w:rsid w:val="00E15C8B"/>
    <w:rsid w:val="00E20CFB"/>
    <w:rsid w:val="00E3331C"/>
    <w:rsid w:val="00E40FEE"/>
    <w:rsid w:val="00E575E9"/>
    <w:rsid w:val="00E67026"/>
    <w:rsid w:val="00E80C36"/>
    <w:rsid w:val="00EC5065"/>
    <w:rsid w:val="00EE548E"/>
    <w:rsid w:val="00F02280"/>
    <w:rsid w:val="00F35DC4"/>
    <w:rsid w:val="00F6171C"/>
    <w:rsid w:val="00FA0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A03822"/>
  <w15:chartTrackingRefBased/>
  <w15:docId w15:val="{5238D486-981D-4AA1-8E23-ED4D6B456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334E6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66B0B"/>
  </w:style>
  <w:style w:type="paragraph" w:styleId="Pidipagina">
    <w:name w:val="footer"/>
    <w:basedOn w:val="Normale"/>
    <w:link w:val="Pidipagina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66B0B"/>
  </w:style>
  <w:style w:type="table" w:styleId="Grigliatabella">
    <w:name w:val="Table Grid"/>
    <w:basedOn w:val="Tabellanormale"/>
    <w:uiPriority w:val="39"/>
    <w:rsid w:val="00766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basedOn w:val="Carpredefinitoparagrafo"/>
    <w:uiPriority w:val="99"/>
    <w:semiHidden/>
    <w:unhideWhenUsed/>
    <w:rsid w:val="00B229E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229E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229E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229E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229E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229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229ED"/>
    <w:rPr>
      <w:rFonts w:ascii="Segoe UI" w:hAnsi="Segoe UI" w:cs="Segoe UI"/>
      <w:sz w:val="18"/>
      <w:szCs w:val="18"/>
    </w:rPr>
  </w:style>
  <w:style w:type="paragraph" w:styleId="Nessunaspaziatura">
    <w:name w:val="No Spacing"/>
    <w:link w:val="NessunaspaziaturaCarattere"/>
    <w:uiPriority w:val="1"/>
    <w:qFormat/>
    <w:rsid w:val="003E70E3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E70E3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8313B6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9423C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423C3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unhideWhenUsed/>
    <w:rsid w:val="00B140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94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sa\Documents\RelazioneElettronic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BFDE8E8678B4F73BB9B67D20E07831E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3F1BBE8C-DD55-4828-80CE-CA7AB2C9D0EF}"/>
      </w:docPartPr>
      <w:docPartBody>
        <w:p w:rsidR="005F24BA" w:rsidRDefault="005F24BA">
          <w:pPr>
            <w:pStyle w:val="FBFDE8E8678B4F73BB9B67D20E07831E"/>
          </w:pPr>
          <w:r>
            <w:rPr>
              <w:rStyle w:val="Testosegnaposto"/>
            </w:rPr>
            <w:t>classe</w:t>
          </w:r>
        </w:p>
      </w:docPartBody>
    </w:docPart>
    <w:docPart>
      <w:docPartPr>
        <w:name w:val="E50EFCE42D8B437489C3DD0062A88C67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79159342-7399-4E99-B731-ADFDF2C1DBAB}"/>
      </w:docPartPr>
      <w:docPartBody>
        <w:p w:rsidR="005F24BA" w:rsidRDefault="005F24BA">
          <w:pPr>
            <w:pStyle w:val="E50EFCE42D8B437489C3DD0062A88C67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EB4D478960B34667A6094E185471B33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21C06ACB-EACF-48D3-9972-40B11CDA4182}"/>
      </w:docPartPr>
      <w:docPartBody>
        <w:p w:rsidR="005F24BA" w:rsidRDefault="005F24BA">
          <w:pPr>
            <w:pStyle w:val="EB4D478960B34667A6094E185471B334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  <w:docPart>
      <w:docPartPr>
        <w:name w:val="C87DBBDDB8E344E2953FD10DFC68B556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CEB27571-C8DB-4F30-AF32-A224793B4166}"/>
      </w:docPartPr>
      <w:docPartBody>
        <w:p w:rsidR="005F24BA" w:rsidRDefault="005F24BA">
          <w:pPr>
            <w:pStyle w:val="C87DBBDDB8E344E2953FD10DFC68B556"/>
          </w:pPr>
          <w:r w:rsidRPr="00370864">
            <w:rPr>
              <w:rStyle w:val="Testosegnaposto"/>
            </w:rPr>
            <w:t>Fare clic o toccare qui per immettere il testo.</w:t>
          </w:r>
        </w:p>
      </w:docPartBody>
    </w:docPart>
    <w:docPart>
      <w:docPartPr>
        <w:name w:val="DAA24C5AA61D4B2FAC100502AC0DCDF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827926F7-D854-43A2-9837-F4765F09BC29}"/>
      </w:docPartPr>
      <w:docPartBody>
        <w:p w:rsidR="005F24BA" w:rsidRDefault="005F24BA">
          <w:pPr>
            <w:pStyle w:val="DAA24C5AA61D4B2FAC100502AC0DCDF4"/>
          </w:pPr>
          <w:r>
            <w:rPr>
              <w:color w:val="FFFFFF" w:themeColor="background1"/>
              <w:sz w:val="28"/>
              <w:szCs w:val="28"/>
            </w:rPr>
            <w:t>[Data]</w:t>
          </w:r>
        </w:p>
      </w:docPartBody>
    </w:docPart>
    <w:docPart>
      <w:docPartPr>
        <w:name w:val="C2B96081884F407BB9BA3DB13153948A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B0151DCD-8498-439F-AF4D-5FC6956C946E}"/>
      </w:docPartPr>
      <w:docPartBody>
        <w:p w:rsidR="005F24BA" w:rsidRDefault="005F24BA" w:rsidP="005F24BA">
          <w:pPr>
            <w:pStyle w:val="C2B96081884F407BB9BA3DB13153948A"/>
          </w:pPr>
          <w:r w:rsidRPr="001253FB">
            <w:rPr>
              <w:rStyle w:val="Testosegnaposto"/>
            </w:rPr>
            <w:t>Fare clic o toccare qui per immettere una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BA"/>
    <w:rsid w:val="00174C29"/>
    <w:rsid w:val="00326B6D"/>
    <w:rsid w:val="00345E02"/>
    <w:rsid w:val="00412D37"/>
    <w:rsid w:val="00502CA7"/>
    <w:rsid w:val="00526914"/>
    <w:rsid w:val="005F24BA"/>
    <w:rsid w:val="0068490F"/>
    <w:rsid w:val="006E4CBA"/>
    <w:rsid w:val="00A14F5D"/>
    <w:rsid w:val="00A832AE"/>
    <w:rsid w:val="00BB102A"/>
    <w:rsid w:val="00C65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B102A"/>
    <w:rPr>
      <w:color w:val="808080"/>
    </w:rPr>
  </w:style>
  <w:style w:type="paragraph" w:customStyle="1" w:styleId="FBFDE8E8678B4F73BB9B67D20E07831E">
    <w:name w:val="FBFDE8E8678B4F73BB9B67D20E07831E"/>
  </w:style>
  <w:style w:type="paragraph" w:customStyle="1" w:styleId="E50EFCE42D8B437489C3DD0062A88C67">
    <w:name w:val="E50EFCE42D8B437489C3DD0062A88C67"/>
  </w:style>
  <w:style w:type="paragraph" w:customStyle="1" w:styleId="EB4D478960B34667A6094E185471B334">
    <w:name w:val="EB4D478960B34667A6094E185471B334"/>
  </w:style>
  <w:style w:type="paragraph" w:customStyle="1" w:styleId="C87DBBDDB8E344E2953FD10DFC68B556">
    <w:name w:val="C87DBBDDB8E344E2953FD10DFC68B556"/>
  </w:style>
  <w:style w:type="paragraph" w:customStyle="1" w:styleId="DAA24C5AA61D4B2FAC100502AC0DCDF4">
    <w:name w:val="DAA24C5AA61D4B2FAC100502AC0DCDF4"/>
  </w:style>
  <w:style w:type="paragraph" w:customStyle="1" w:styleId="C2B96081884F407BB9BA3DB13153948A">
    <w:name w:val="C2B96081884F407BB9BA3DB13153948A"/>
    <w:rsid w:val="005F24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2025-02-27T00:00:00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3838D4B7842D42BB734E0D1005856A" ma:contentTypeVersion="13" ma:contentTypeDescription="Creare un nuovo documento." ma:contentTypeScope="" ma:versionID="bd17359d994b2800bc6b229e241fddfa">
  <xsd:schema xmlns:xsd="http://www.w3.org/2001/XMLSchema" xmlns:xs="http://www.w3.org/2001/XMLSchema" xmlns:p="http://schemas.microsoft.com/office/2006/metadata/properties" xmlns:ns3="0b9532c9-1e24-469a-832f-3278c74fab6b" xmlns:ns4="3a15e6af-edf4-4a69-b856-39593768b579" targetNamespace="http://schemas.microsoft.com/office/2006/metadata/properties" ma:root="true" ma:fieldsID="6ac6e9d3bbbab8f1dbdcca136c4980a2" ns3:_="" ns4:_="">
    <xsd:import namespace="0b9532c9-1e24-469a-832f-3278c74fab6b"/>
    <xsd:import namespace="3a15e6af-edf4-4a69-b856-39593768b5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9532c9-1e24-469a-832f-3278c74fab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5e6af-edf4-4a69-b856-39593768b57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b9532c9-1e24-469a-832f-3278c74fab6b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96675B-915E-4EDA-8604-3BF6DA0F2F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9532c9-1e24-469a-832f-3278c74fab6b"/>
    <ds:schemaRef ds:uri="3a15e6af-edf4-4a69-b856-39593768b5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F2C9777-03A9-4B14-97C7-4E4A30E1481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4F77D8F-721E-4BB1-A571-22A0CF696178}">
  <ds:schemaRefs>
    <ds:schemaRef ds:uri="http://schemas.microsoft.com/office/2006/metadata/properties"/>
    <ds:schemaRef ds:uri="http://schemas.microsoft.com/office/infopath/2007/PartnerControls"/>
    <ds:schemaRef ds:uri="0b9532c9-1e24-469a-832f-3278c74fab6b"/>
  </ds:schemaRefs>
</ds:datastoreItem>
</file>

<file path=customXml/itemProps5.xml><?xml version="1.0" encoding="utf-8"?>
<ds:datastoreItem xmlns:ds="http://schemas.openxmlformats.org/officeDocument/2006/customXml" ds:itemID="{40EEBCA7-855A-4262-8E9D-6532002A3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RelazioneElettronica.dotx</Template>
  <TotalTime>39</TotalTime>
  <Pages>4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RELAZIONE DI SISTEMI E RETI</vt:lpstr>
    </vt:vector>
  </TitlesOfParts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RELAZIONE DI SISTEMI E RETI</dc:title>
  <dc:subject/>
  <dc:creator>Cristiano Massaro</dc:creator>
  <cp:keywords/>
  <dc:description/>
  <cp:lastModifiedBy>Antonio Friselle</cp:lastModifiedBy>
  <cp:revision>5</cp:revision>
  <dcterms:created xsi:type="dcterms:W3CDTF">2025-04-01T11:03:00Z</dcterms:created>
  <dcterms:modified xsi:type="dcterms:W3CDTF">2025-04-22T15:56:00Z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0x010100F73838D4B7842D42BB734E0D1005856A</vt:lpwstr>
  </property>
</Properties>
</file>