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rFonts w:eastAsiaTheme="minorEastAsia"/>
          <w:sz w:val="24"/>
          <w:szCs w:val="24"/>
          <w:lang w:eastAsia="it-IT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34E219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27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78627F40" w:rsidR="003E70E3" w:rsidRPr="00CE1382" w:rsidRDefault="004046C9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E1382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27/02/2025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BRz/AElAADK&#10;FgEADgAAAAAAAAAAAAAAAAAuAgAAZHJzL2Uyb0RvYy54bWxQSwECLQAUAAYACAAAACEAT/eVMt0A&#10;AAAGAQAADwAAAAAAAAAAAAAAAABbJwAAZHJzL2Rvd25yZXYueG1sUEsFBgAAAAAEAAQA8wAAAGUo&#10;AAAAAA=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" filled="f" strokecolor="#ffc000 [3207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" adj="18883" fillcolor="#ffe599 [1303]" strokecolor="#ffc000 [3207]" strokeweight="1pt">
                      <v:textbox inset=",0,14.4pt,0">
                        <w:txbxContent>
                          <w:sdt>
                            <w:sdt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27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78627F40" w:rsidR="003E70E3" w:rsidRPr="00CE1382" w:rsidRDefault="004046C9">
                                <w:pPr>
                                  <w:pStyle w:val="Nessunaspaziatura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CE1382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27/02/2025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" path="m,l39,152,84,304r38,113l122,440,76,306,39,180,6,53,,xe" filled="f" strokecolor="#ffc000 [3207]" strokeweight="1pt">
                          <v:stroke joinstyle="miter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" path="m,l8,19,37,93r30,74l116,269r-8,l60,169,30,98,1,25,,xe" filled="f" strokecolor="#ffc000 [3207]" strokeweight="1pt">
                          <v:stroke joinstyle="miter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" path="m,l,,1,79r2,80l12,317,23,476,39,634,58,792,83,948r24,138l135,1223r5,49l138,1262,105,1106,77,949,53,792,35,634,20,476,9,317,2,159,,79,,xe" fillcolor="#fff2cc [663]" strokecolor="#ffe599 [1303]" strokeweight="1pt">
                          <v:stroke joinstyle="miter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" path="m45,r,l35,66r-9,67l14,267,6,401,3,534,6,669r8,134l18,854r,-3l9,814,8,803,1,669,,534,3,401,12,267,25,132,34,66,45,xe" fillcolor="#fff2cc [663]" strokecolor="#ffc000 [3207]" strokeweight="1pt">
                          <v:stroke joinstyle="miter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" path="m,l10,44r11,82l34,207r19,86l75,380r25,86l120,521r21,55l152,618r2,11l140,595,115,532,93,468,67,383,47,295,28,207,12,104,,xe" filled="f" strokecolor="#ffc000 [3207]" strokeweight="1pt">
                          <v:stroke joinstyle="miter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" path="m,l33,69r-9,l12,35,,xe" filled="f" strokecolor="#ffc000 [3207]" strokeweight="1pt">
                          <v:stroke joinstyle="miter"/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" path="m,l9,37r,3l15,93,5,49,,xe" filled="f" strokecolor="#ffc000 [3207]" strokeweight="1pt">
                          <v:stroke joinstyle="miter"/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ffc000 [3207]" strokeweight="1pt">
                          <v:stroke joinstyle="miter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" path="m,l6,16r1,3l11,80r9,52l33,185r3,9l21,161,15,145,5,81,1,41,,xe" filled="f" strokecolor="#ffc000 [3207]" strokeweight="1pt">
                          <v:stroke joinstyle="miter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" path="m,l31,65r-8,l,xe" filled="f" strokecolor="#ffc000 [3207]" strokeweight="1pt">
                          <v:stroke joinstyle="miter"/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" path="m,l6,17,7,42,6,39,,23,,xe" filled="f" strokecolor="#ffc000 [3207]" strokeweight="1pt">
                          <v:stroke joinstyle="miter"/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" path="m,l6,16,21,49,33,84r12,34l44,118,13,53,11,42,,xe" filled="f" strokecolor="#ffc000 [3207]" strokeweight="1pt">
                          <v:stroke joinstyle="miter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" path="m,l41,155,86,309r39,116l125,450,79,311,41,183,7,54,,xe" filled="f" strokecolor="#ffc000 [3207]" strokeweight="1pt">
                          <v:stroke joinstyle="miter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" path="m,l8,20,37,96r32,74l118,275r-9,l61,174,30,100,,26,,xe" fillcolor="#fff2cc [663]" strokecolor="#ffe599 [1303]" strokeweight="1pt">
                          <v:stroke joinstyle="miter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" path="m,l16,72r4,49l18,112,,31,,xe" filled="f" strokecolor="#ffc000 [3207]" strokeweight="1pt">
                          <v:stroke joinstyle="miter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" path="m,l11,46r11,83l36,211r19,90l76,389r27,87l123,533r21,55l155,632r3,11l142,608,118,544,95,478,69,391,47,302,29,212,13,107,,xe" fillcolor="#fff2cc [663]" strokecolor="#ffe599 [1303]" strokeweight="1pt">
                          <v:stroke joinstyle="miter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" path="m,l33,71r-9,l11,36,,xe" filled="f" strokecolor="#ffc000 [3207]" strokeweight="1pt">
                          <v:stroke joinstyle="miter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" path="m,l8,37r,4l15,95,4,49,,xe" filled="f" strokecolor="#ffc000 [3207]" strokeweight="1pt">
                          <v:stroke joinstyle="miter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" path="m402,r,1l363,39,325,79r-35,42l255,164r-44,58l171,284r-38,62l100,411,71,478,45,546,27,617,13,689,7,761r,21l,765r1,-4l7,688,21,616,40,545,66,475,95,409r35,-66l167,281r42,-61l253,163r34,-43l324,78,362,38,402,xe" fillcolor="#fff2cc [663]" strokecolor="#ffe599 [1303]" strokeweight="1pt">
                          <v:stroke joinstyle="miter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" path="m,l6,15r1,3l12,80r9,54l33,188r4,8l22,162,15,146,5,81,1,40,,xe" filled="f" strokecolor="#ffc000 [3207]" strokeweight="1pt">
                          <v:stroke joinstyle="miter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" path="m,l31,66r-7,l,xe" filled="f" strokecolor="#ffc000 [3207]" strokeweight="1pt">
                          <v:stroke joinstyle="miter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" path="m,l7,17r,26l6,40,,25,,xe" filled="f" strokecolor="#ffc000 [3207]" strokeweight="1pt">
                          <v:stroke joinstyle="miter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" path="m,l7,16,22,50,33,86r13,35l45,121,14,55,11,44,,xe" fillcolor="#fff2cc [663]" strokecolor="#ffe599 [1303]" strokeweight="1pt">
                          <v:stroke joinstyle="miter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06205B8" w14:textId="3E23BD6D" w:rsidR="009B789C" w:rsidRDefault="008313B6" w:rsidP="001D4C0C">
          <w:pPr>
            <w:pStyle w:val="Nessunaspaziatura"/>
            <w:jc w:val="right"/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3BD40936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133350" t="133350" r="126365" b="1562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6350">
                              <a:noFill/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soft" dir="t">
                                <a:rot lat="0" lon="0" rev="0"/>
                              </a:lightRig>
                            </a:scene3d>
                            <a:sp3d contourW="44450" prstMaterial="matte">
                              <a:bevelT w="63500" h="63500" prst="artDeco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052E680F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30E6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RELAZIONE DI SISTEMI E RETI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left:0;text-align:left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" fillcolor="#ffe599 [1303]" stroked="f" strokeweight=".5pt">
                    <v:shadow on="t" color="black" offset="0,1pt"/>
                    <v:textbox inset="0,0,0,0">
                      <w:txbxContent>
                        <w:p w14:paraId="71471365" w14:textId="052E680F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30E6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RELAZIONE DI SISTEMI E RETI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60E3B1DD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361950" t="57150" r="41910" b="3333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txbx>
                            <w:txbxContent>
                              <w:p w14:paraId="4CC8428B" w14:textId="5B8D024F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</w:t>
                                </w:r>
                                <w:r w:rsidR="004D33B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30E6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</w:t>
                                </w:r>
                                <w:r w:rsidR="005B7FD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B</w:t>
                                </w:r>
                              </w:p>
                              <w:p w14:paraId="31B02161" w14:textId="1939C36A" w:rsidR="008313B6" w:rsidRPr="00B30E6D" w:rsidRDefault="00D05586" w:rsidP="00B30E6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30E6D">
                                  <w:rPr>
                                    <w:sz w:val="36"/>
                                    <w:szCs w:val="36"/>
                                  </w:rPr>
                                  <w:t>ANTONIO FRISELLE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left:0;text-align:left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" fillcolor="#ffe599 [1303]" stroked="f">
                    <v:shadow on="t" color="black" opacity="18350f" offset="-5.40094mm,4.37361mm"/>
                    <v:textbox>
                      <w:txbxContent>
                        <w:p w14:paraId="4CC8428B" w14:textId="5B8D024F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</w:t>
                          </w:r>
                          <w:r w:rsidR="004D33B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30E6D">
                            <w:rPr>
                              <w:b/>
                              <w:sz w:val="36"/>
                              <w:szCs w:val="36"/>
                            </w:rPr>
                            <w:t>4I</w:t>
                          </w:r>
                          <w:r w:rsidR="005B7FD3" w:rsidRPr="005B7FD3">
                            <w:rPr>
                              <w:b/>
                              <w:sz w:val="36"/>
                              <w:szCs w:val="36"/>
                            </w:rPr>
                            <w:t>B</w:t>
                          </w:r>
                        </w:p>
                        <w:p w14:paraId="31B02161" w14:textId="1939C36A" w:rsidR="008313B6" w:rsidRPr="00B30E6D" w:rsidRDefault="00D05586" w:rsidP="00B30E6D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B30E6D">
                            <w:rPr>
                              <w:sz w:val="36"/>
                              <w:szCs w:val="36"/>
                            </w:rPr>
                            <w:t>ANTONIO FRISELLE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1754FB3F" w:rsidR="0074709C" w:rsidRDefault="00B334E6" w:rsidP="00E3331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Relazione di</w:t>
      </w:r>
      <w:r w:rsidR="001D4C0C">
        <w:rPr>
          <w:sz w:val="24"/>
          <w:szCs w:val="24"/>
        </w:rPr>
        <w:t xml:space="preserve"> Sistemi e Reti </w:t>
      </w:r>
      <w:r w:rsidR="00854E5E">
        <w:rPr>
          <w:sz w:val="24"/>
          <w:szCs w:val="24"/>
        </w:rPr>
        <w:tab/>
        <w:t xml:space="preserve">CLASSE </w:t>
      </w:r>
      <w:sdt>
        <w:sdtPr>
          <w:rPr>
            <w:sz w:val="24"/>
            <w:szCs w:val="24"/>
          </w:rPr>
          <w:alias w:val="classe"/>
          <w:tag w:val="classe"/>
          <w:id w:val="-1622832064"/>
          <w:placeholder>
            <w:docPart w:val="FBFDE8E8678B4F73BB9B67D20E07831E"/>
          </w:placeholder>
          <w:text/>
        </w:sdtPr>
        <w:sdtContent>
          <w:r w:rsidR="00D05586">
            <w:rPr>
              <w:sz w:val="24"/>
              <w:szCs w:val="24"/>
            </w:rPr>
            <w:t>4IB</w:t>
          </w:r>
        </w:sdtContent>
      </w:sdt>
    </w:p>
    <w:tbl>
      <w:tblPr>
        <w:tblStyle w:val="Grigliatabella"/>
        <w:tblW w:w="9642" w:type="dxa"/>
        <w:tblLayout w:type="fixed"/>
        <w:tblLook w:val="04A0" w:firstRow="1" w:lastRow="0" w:firstColumn="1" w:lastColumn="0" w:noHBand="0" w:noVBand="1"/>
      </w:tblPr>
      <w:tblGrid>
        <w:gridCol w:w="9642"/>
      </w:tblGrid>
      <w:tr w:rsidR="00766B0B" w14:paraId="6C0B818A" w14:textId="77777777" w:rsidTr="004046C9">
        <w:trPr>
          <w:trHeight w:val="1194"/>
        </w:trPr>
        <w:tc>
          <w:tcPr>
            <w:tcW w:w="9642" w:type="dxa"/>
            <w:vAlign w:val="center"/>
          </w:tcPr>
          <w:p w14:paraId="30EF6BE8" w14:textId="77777777" w:rsidR="00766B0B" w:rsidRPr="00766B0B" w:rsidRDefault="00956A5B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="00766B0B"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766B0B" w14:paraId="074E5107" w14:textId="77777777" w:rsidTr="004046C9">
        <w:trPr>
          <w:cantSplit/>
          <w:trHeight w:hRule="exact" w:val="2389"/>
        </w:trPr>
        <w:tc>
          <w:tcPr>
            <w:tcW w:w="9642" w:type="dxa"/>
            <w:vAlign w:val="center"/>
          </w:tcPr>
          <w:sdt>
            <w:sdtPr>
              <w:rPr>
                <w:sz w:val="24"/>
                <w:szCs w:val="24"/>
              </w:rPr>
              <w:id w:val="212018922"/>
              <w:placeholder>
                <w:docPart w:val="E50EFCE42D8B437489C3DD0062A88C67"/>
              </w:placeholder>
            </w:sdtPr>
            <w:sdtEndPr>
              <w:rPr>
                <w:sz w:val="22"/>
                <w:szCs w:val="22"/>
              </w:rPr>
            </w:sdtEndPr>
            <w:sdtContent>
              <w:p w14:paraId="72427D13" w14:textId="77777777" w:rsidR="00B30E6D" w:rsidRDefault="00B30E6D" w:rsidP="00B30E6D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Realizzare una applicazione Client-Server in linguaggio Java, che consenta agli utenti di consultare da remoto le informazioni di interesse relative alle Piscine presenti in un file CSV.</w:t>
                </w:r>
              </w:p>
              <w:p w14:paraId="107583CF" w14:textId="58B70D44" w:rsidR="00B30E6D" w:rsidRPr="00B30E6D" w:rsidRDefault="00B30E6D" w:rsidP="00B30E6D">
                <w:r>
                  <w:rPr>
                    <w:sz w:val="24"/>
                    <w:szCs w:val="24"/>
                  </w:rPr>
                  <w:t xml:space="preserve">Il file CSV è presente nella </w:t>
                </w:r>
                <w:proofErr w:type="gramStart"/>
                <w:r>
                  <w:rPr>
                    <w:sz w:val="24"/>
                    <w:szCs w:val="24"/>
                  </w:rPr>
                  <w:t>cartella(</w:t>
                </w:r>
                <w:proofErr w:type="gramEnd"/>
                <w:r>
                  <w:rPr>
                    <w:sz w:val="24"/>
                    <w:szCs w:val="24"/>
                  </w:rPr>
                  <w:t>) di GitHub.</w:t>
                </w:r>
              </w:p>
            </w:sdtContent>
          </w:sdt>
        </w:tc>
      </w:tr>
    </w:tbl>
    <w:p w14:paraId="62872F31" w14:textId="77777777" w:rsidR="00766B0B" w:rsidRDefault="00766B0B" w:rsidP="00766B0B">
      <w:pPr>
        <w:rPr>
          <w:sz w:val="24"/>
          <w:szCs w:val="24"/>
        </w:rPr>
      </w:pPr>
    </w:p>
    <w:p w14:paraId="6E6207BF" w14:textId="53F55878" w:rsidR="00E06662" w:rsidRDefault="00E06662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Assegnata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C2B96081884F407BB9BA3DB13153948A"/>
          </w:placeholder>
          <w15:color w:val="3366FF"/>
          <w:date w:fullDate="2025-02-20T00:00:00Z">
            <w:dateFormat w:val="dddd d MMMM yyyy"/>
            <w:lid w:val="it-IT"/>
            <w:storeMappedDataAs w:val="dateTime"/>
            <w:calendar w:val="gregorian"/>
          </w:date>
        </w:sdtPr>
        <w:sdtContent>
          <w:r w:rsidR="004046C9">
            <w:rPr>
              <w:sz w:val="24"/>
              <w:szCs w:val="24"/>
            </w:rPr>
            <w:t>giovedì 20 febbraio 2025</w:t>
          </w:r>
        </w:sdtContent>
      </w:sdt>
    </w:p>
    <w:p w14:paraId="772A46BC" w14:textId="041105BE" w:rsidR="001718D0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>Data di consegna</w:t>
      </w:r>
      <w:r w:rsidR="00EC506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sdt>
        <w:sdtPr>
          <w:alias w:val="data"/>
          <w:tag w:val="data"/>
          <w:id w:val="653036021"/>
          <w:placeholder>
            <w:docPart w:val="EB4D478960B34667A6094E185471B334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 w:rsidR="00424091">
            <w:t>martedì 6 maggio 2025</w:t>
          </w:r>
        </w:sdtContent>
      </w:sdt>
    </w:p>
    <w:p w14:paraId="00C866D1" w14:textId="7E3E22D8" w:rsidR="004D33BD" w:rsidRDefault="008A4DB0">
      <w:pPr>
        <w:rPr>
          <w:sz w:val="24"/>
          <w:szCs w:val="24"/>
        </w:rPr>
      </w:pPr>
      <w:r>
        <w:rPr>
          <w:sz w:val="24"/>
          <w:szCs w:val="24"/>
        </w:rPr>
        <w:t>Studente:</w:t>
      </w:r>
      <w:r w:rsidR="001237F3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studenti"/>
          <w:tag w:val="studenti"/>
          <w:id w:val="1905712614"/>
          <w:placeholder>
            <w:docPart w:val="C87DBBDDB8E344E2953FD10DFC68B556"/>
          </w:placeholder>
          <w:text/>
        </w:sdtPr>
        <w:sdtContent>
          <w:r>
            <w:rPr>
              <w:sz w:val="24"/>
              <w:szCs w:val="24"/>
            </w:rPr>
            <w:t>Antonio Friselle</w:t>
          </w:r>
          <w:r w:rsidR="00424091">
            <w:rPr>
              <w:sz w:val="24"/>
              <w:szCs w:val="24"/>
            </w:rPr>
            <w:t>.</w:t>
          </w:r>
        </w:sdtContent>
      </w:sdt>
    </w:p>
    <w:p w14:paraId="6610AEF6" w14:textId="77777777" w:rsidR="004D33BD" w:rsidRDefault="004D33BD">
      <w:pPr>
        <w:rPr>
          <w:sz w:val="24"/>
          <w:szCs w:val="24"/>
        </w:rPr>
      </w:pPr>
    </w:p>
    <w:p w14:paraId="262AC597" w14:textId="77777777" w:rsidR="004D33BD" w:rsidRDefault="004D33BD" w:rsidP="004D33BD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DESCRIZIONE DEL PROGETTO:</w:t>
      </w:r>
    </w:p>
    <w:p w14:paraId="51EAF417" w14:textId="77777777" w:rsidR="004D33BD" w:rsidRPr="00B140CC" w:rsidRDefault="004D33BD" w:rsidP="004D33BD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Il server: </w:t>
      </w:r>
      <w:r>
        <w:rPr>
          <w:bCs/>
          <w:sz w:val="24"/>
          <w:szCs w:val="24"/>
        </w:rPr>
        <w:t>l</w:t>
      </w:r>
      <w:r w:rsidRPr="00B140CC">
        <w:rPr>
          <w:bCs/>
          <w:sz w:val="24"/>
          <w:szCs w:val="24"/>
        </w:rPr>
        <w:t xml:space="preserve">egge ed interpreta un file </w:t>
      </w:r>
      <w:proofErr w:type="gramStart"/>
      <w:r w:rsidRPr="00B140CC">
        <w:rPr>
          <w:bCs/>
          <w:sz w:val="24"/>
          <w:szCs w:val="24"/>
        </w:rPr>
        <w:t>CSV(</w:t>
      </w:r>
      <w:proofErr w:type="gramEnd"/>
      <w:r w:rsidRPr="00B140CC">
        <w:rPr>
          <w:bCs/>
          <w:sz w:val="24"/>
          <w:szCs w:val="24"/>
        </w:rPr>
        <w:t>contiene le informazioni delle piscine) e organizza i dati in una struttura interna di java: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ArrayList</w:t>
      </w:r>
      <w:proofErr w:type="spellEnd"/>
    </w:p>
    <w:p w14:paraId="3DA30613" w14:textId="77777777" w:rsidR="004D33BD" w:rsidRPr="00B140CC" w:rsidRDefault="004D33BD" w:rsidP="004D33B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 xml:space="preserve">Offre un’interfaccia di comunicazione remota tramite </w:t>
      </w:r>
      <w:proofErr w:type="spellStart"/>
      <w:r w:rsidRPr="00B140CC">
        <w:rPr>
          <w:bCs/>
          <w:sz w:val="24"/>
          <w:szCs w:val="24"/>
        </w:rPr>
        <w:t>socket</w:t>
      </w:r>
      <w:proofErr w:type="spellEnd"/>
      <w:r w:rsidRPr="00B140CC">
        <w:rPr>
          <w:bCs/>
          <w:sz w:val="24"/>
          <w:szCs w:val="24"/>
        </w:rPr>
        <w:t xml:space="preserve"> per ricevere richieste ed inviare risposte al client</w:t>
      </w:r>
    </w:p>
    <w:p w14:paraId="322CDA13" w14:textId="77777777" w:rsidR="004D33BD" w:rsidRDefault="004D33BD" w:rsidP="004D33B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>Gesti</w:t>
      </w:r>
      <w:r>
        <w:rPr>
          <w:bCs/>
          <w:sz w:val="24"/>
          <w:szCs w:val="24"/>
        </w:rPr>
        <w:t>s</w:t>
      </w:r>
      <w:r w:rsidRPr="00B140CC">
        <w:rPr>
          <w:bCs/>
          <w:sz w:val="24"/>
          <w:szCs w:val="24"/>
        </w:rPr>
        <w:t>ce eventuali errori, come richieste non valide o malformate</w:t>
      </w:r>
    </w:p>
    <w:p w14:paraId="7AE439D5" w14:textId="77777777" w:rsidR="0033734C" w:rsidRPr="0033734C" w:rsidRDefault="0033734C" w:rsidP="0033734C">
      <w:p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 xml:space="preserve">Il progetto utilizza il </w:t>
      </w:r>
      <w:r w:rsidRPr="0033734C">
        <w:rPr>
          <w:b/>
          <w:bCs/>
          <w:sz w:val="24"/>
          <w:szCs w:val="24"/>
        </w:rPr>
        <w:t xml:space="preserve">protocollo TCP (Transmission Control </w:t>
      </w:r>
      <w:proofErr w:type="spellStart"/>
      <w:r w:rsidRPr="0033734C">
        <w:rPr>
          <w:b/>
          <w:bCs/>
          <w:sz w:val="24"/>
          <w:szCs w:val="24"/>
        </w:rPr>
        <w:t>Protocol</w:t>
      </w:r>
      <w:proofErr w:type="spellEnd"/>
      <w:r w:rsidRPr="0033734C">
        <w:rPr>
          <w:b/>
          <w:bCs/>
          <w:sz w:val="24"/>
          <w:szCs w:val="24"/>
        </w:rPr>
        <w:t>)</w:t>
      </w:r>
      <w:r w:rsidRPr="0033734C">
        <w:rPr>
          <w:bCs/>
          <w:sz w:val="24"/>
          <w:szCs w:val="24"/>
        </w:rPr>
        <w:t xml:space="preserve"> per gestire la comunicazione tra client e server.</w:t>
      </w:r>
      <w:r w:rsidRPr="0033734C">
        <w:rPr>
          <w:bCs/>
          <w:sz w:val="24"/>
          <w:szCs w:val="24"/>
        </w:rPr>
        <w:br/>
        <w:t>TCP è un protocollo affidabile e orientato alla connessione, che garantisce che i dati trasmessi arrivino completi e nell’ordine corretto.</w:t>
      </w:r>
      <w:r w:rsidRPr="0033734C">
        <w:rPr>
          <w:bCs/>
          <w:sz w:val="24"/>
          <w:szCs w:val="24"/>
        </w:rPr>
        <w:br/>
        <w:t>Grazie a questo protocollo:</w:t>
      </w:r>
    </w:p>
    <w:p w14:paraId="208B9A84" w14:textId="77777777" w:rsidR="0033734C" w:rsidRPr="0033734C" w:rsidRDefault="0033734C" w:rsidP="0033734C">
      <w:pPr>
        <w:numPr>
          <w:ilvl w:val="0"/>
          <w:numId w:val="12"/>
        </w:num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>Il client può inviare comandi al server in modo sicuro.</w:t>
      </w:r>
    </w:p>
    <w:p w14:paraId="26B3706E" w14:textId="77777777" w:rsidR="0033734C" w:rsidRPr="0033734C" w:rsidRDefault="0033734C" w:rsidP="0033734C">
      <w:pPr>
        <w:numPr>
          <w:ilvl w:val="0"/>
          <w:numId w:val="12"/>
        </w:num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>Il server può rispondere garantendo l’integrità delle informazioni inviate.</w:t>
      </w:r>
    </w:p>
    <w:p w14:paraId="7DB6D634" w14:textId="4339ADBC" w:rsidR="004D33BD" w:rsidRDefault="0033734C" w:rsidP="004D33BD">
      <w:pPr>
        <w:numPr>
          <w:ilvl w:val="0"/>
          <w:numId w:val="12"/>
        </w:num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>Viene gestita automaticamente la ritrasmissione in caso di pacchetti persi o corrotti.</w:t>
      </w:r>
    </w:p>
    <w:p w14:paraId="7FDF1362" w14:textId="77777777" w:rsidR="0033734C" w:rsidRPr="0033734C" w:rsidRDefault="0033734C" w:rsidP="00F90822">
      <w:pPr>
        <w:ind w:left="720"/>
        <w:rPr>
          <w:bCs/>
          <w:sz w:val="24"/>
          <w:szCs w:val="24"/>
        </w:rPr>
      </w:pPr>
    </w:p>
    <w:p w14:paraId="6A4477C8" w14:textId="3BA14B71" w:rsidR="004D33BD" w:rsidRPr="00F90822" w:rsidRDefault="004D33BD" w:rsidP="004D33BD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Il client: </w:t>
      </w:r>
      <w:r w:rsidRPr="00B140CC">
        <w:rPr>
          <w:bCs/>
          <w:sz w:val="24"/>
          <w:szCs w:val="24"/>
        </w:rPr>
        <w:t xml:space="preserve">Permette all’utente di inviare richieste specifiche al server, e i dati ricevuti dal server </w:t>
      </w:r>
      <w:r w:rsidRPr="00F90822">
        <w:rPr>
          <w:bCs/>
          <w:sz w:val="24"/>
          <w:szCs w:val="24"/>
        </w:rPr>
        <w:t xml:space="preserve">vengono mostrati in modo chiaro e leggibile </w:t>
      </w:r>
      <w:r w:rsidR="00F90822" w:rsidRPr="00F90822">
        <w:rPr>
          <w:bCs/>
          <w:sz w:val="24"/>
          <w:szCs w:val="24"/>
        </w:rPr>
        <w:t>su un’interfaccia grafica.</w:t>
      </w:r>
    </w:p>
    <w:p w14:paraId="067E3218" w14:textId="20277E73" w:rsidR="004D33BD" w:rsidRDefault="004D33BD">
      <w:pPr>
        <w:rPr>
          <w:sz w:val="24"/>
          <w:szCs w:val="24"/>
        </w:rPr>
        <w:sectPr w:rsidR="004D33BD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09C5A07E" w14:textId="7DAAC787" w:rsidR="0033734C" w:rsidRDefault="00B140CC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CLEINT E SERVER: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B140CC" w14:paraId="624E1EA3" w14:textId="77777777" w:rsidTr="008A4DB0">
        <w:trPr>
          <w:trHeight w:val="563"/>
        </w:trPr>
        <w:tc>
          <w:tcPr>
            <w:tcW w:w="2830" w:type="dxa"/>
            <w:shd w:val="clear" w:color="auto" w:fill="FFD966" w:themeFill="accent4" w:themeFillTint="99"/>
          </w:tcPr>
          <w:p w14:paraId="5869528E" w14:textId="22FDA026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COMANDI:</w:t>
            </w:r>
          </w:p>
        </w:tc>
        <w:tc>
          <w:tcPr>
            <w:tcW w:w="6663" w:type="dxa"/>
            <w:shd w:val="clear" w:color="auto" w:fill="A8D08D" w:themeFill="accent6" w:themeFillTint="99"/>
          </w:tcPr>
          <w:p w14:paraId="5B90EFD8" w14:textId="22CAB89E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DESCRIZIONE:</w:t>
            </w:r>
          </w:p>
        </w:tc>
      </w:tr>
      <w:tr w:rsidR="00B140CC" w14:paraId="138F0076" w14:textId="77777777" w:rsidTr="00B140CC">
        <w:trPr>
          <w:trHeight w:val="837"/>
        </w:trPr>
        <w:tc>
          <w:tcPr>
            <w:tcW w:w="2830" w:type="dxa"/>
          </w:tcPr>
          <w:p w14:paraId="69FA4601" w14:textId="05D796E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Seleziona-Comune</w:t>
            </w:r>
          </w:p>
        </w:tc>
        <w:tc>
          <w:tcPr>
            <w:tcW w:w="6663" w:type="dxa"/>
          </w:tcPr>
          <w:p w14:paraId="415C78B1" w14:textId="1D073BDF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 determinato Comune.</w:t>
            </w:r>
          </w:p>
        </w:tc>
      </w:tr>
      <w:tr w:rsidR="00B140CC" w14:paraId="0D96FAD0" w14:textId="77777777" w:rsidTr="00B140CC">
        <w:trPr>
          <w:trHeight w:val="552"/>
        </w:trPr>
        <w:tc>
          <w:tcPr>
            <w:tcW w:w="2830" w:type="dxa"/>
          </w:tcPr>
          <w:p w14:paraId="70116064" w14:textId="0C8C850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Seleziona-Provincia</w:t>
            </w:r>
          </w:p>
        </w:tc>
        <w:tc>
          <w:tcPr>
            <w:tcW w:w="6663" w:type="dxa"/>
          </w:tcPr>
          <w:p w14:paraId="6000C9A8" w14:textId="77777777" w:rsid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Prende tutte le informazioni delle piscine che si trovano in quella determinata provincia.</w:t>
            </w:r>
          </w:p>
          <w:p w14:paraId="65ABDF00" w14:textId="67346482" w:rsidR="00B140CC" w:rsidRP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140CC" w14:paraId="3719D4FB" w14:textId="77777777" w:rsidTr="00B140CC">
        <w:tc>
          <w:tcPr>
            <w:tcW w:w="2830" w:type="dxa"/>
          </w:tcPr>
          <w:p w14:paraId="7420C20B" w14:textId="77EAFA2D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Seleziona-Regione</w:t>
            </w:r>
          </w:p>
        </w:tc>
        <w:tc>
          <w:tcPr>
            <w:tcW w:w="6663" w:type="dxa"/>
          </w:tcPr>
          <w:p w14:paraId="261E1369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quella determinata regione.</w:t>
            </w:r>
          </w:p>
          <w:p w14:paraId="27C120F3" w14:textId="43B23167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B140CC" w14:paraId="7668D74D" w14:textId="77777777" w:rsidTr="00B140CC">
        <w:trPr>
          <w:trHeight w:val="849"/>
        </w:trPr>
        <w:tc>
          <w:tcPr>
            <w:tcW w:w="2830" w:type="dxa"/>
          </w:tcPr>
          <w:p w14:paraId="750C7EB1" w14:textId="726DC351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Seleziona-Nome</w:t>
            </w:r>
          </w:p>
        </w:tc>
        <w:tc>
          <w:tcPr>
            <w:tcW w:w="6663" w:type="dxa"/>
          </w:tcPr>
          <w:p w14:paraId="7B654083" w14:textId="639B1528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determinato nome.</w:t>
            </w:r>
          </w:p>
        </w:tc>
      </w:tr>
      <w:tr w:rsidR="00B140CC" w14:paraId="557EA9F0" w14:textId="77777777" w:rsidTr="00B140CC">
        <w:tc>
          <w:tcPr>
            <w:tcW w:w="2830" w:type="dxa"/>
          </w:tcPr>
          <w:p w14:paraId="2F188C9A" w14:textId="56922FD2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Seleziona-Anno</w:t>
            </w:r>
          </w:p>
        </w:tc>
        <w:tc>
          <w:tcPr>
            <w:tcW w:w="6663" w:type="dxa"/>
          </w:tcPr>
          <w:p w14:paraId="3F622515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determinato anno.</w:t>
            </w:r>
          </w:p>
          <w:p w14:paraId="5BD6AB83" w14:textId="6EBC0D96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CE1382" w14:paraId="05AB09BA" w14:textId="77777777" w:rsidTr="00B140CC">
        <w:tc>
          <w:tcPr>
            <w:tcW w:w="2830" w:type="dxa"/>
          </w:tcPr>
          <w:p w14:paraId="774A44DC" w14:textId="6293DC4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AnnoMaggiore</w:t>
            </w:r>
            <w:proofErr w:type="spellEnd"/>
          </w:p>
        </w:tc>
        <w:tc>
          <w:tcPr>
            <w:tcW w:w="6663" w:type="dxa"/>
          </w:tcPr>
          <w:p w14:paraId="71D1087A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prima di quel determinato anno.</w:t>
            </w:r>
          </w:p>
          <w:p w14:paraId="7740A29B" w14:textId="5050CEF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39DD46DA" w14:textId="77777777" w:rsidTr="00B140CC">
        <w:tc>
          <w:tcPr>
            <w:tcW w:w="2830" w:type="dxa"/>
          </w:tcPr>
          <w:p w14:paraId="0DA0C9F7" w14:textId="6DECC40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AnnoMinore</w:t>
            </w:r>
            <w:proofErr w:type="spellEnd"/>
          </w:p>
        </w:tc>
        <w:tc>
          <w:tcPr>
            <w:tcW w:w="6663" w:type="dxa"/>
          </w:tcPr>
          <w:p w14:paraId="43D64F47" w14:textId="7B3F1C83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dopo quel determinato anno.</w:t>
            </w:r>
          </w:p>
          <w:p w14:paraId="6C70AE58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1420F98" w14:textId="77777777" w:rsidTr="00B140CC">
        <w:tc>
          <w:tcPr>
            <w:tcW w:w="2830" w:type="dxa"/>
          </w:tcPr>
          <w:p w14:paraId="78F3EDC9" w14:textId="3208F355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Seleziona-Data</w:t>
            </w:r>
          </w:p>
        </w:tc>
        <w:tc>
          <w:tcPr>
            <w:tcW w:w="6663" w:type="dxa"/>
          </w:tcPr>
          <w:p w14:paraId="65E92491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determinata data dove viene specificato l’anno, e l’ora di inserimento.</w:t>
            </w:r>
          </w:p>
          <w:p w14:paraId="40F63AFF" w14:textId="31821194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2AD644E3" w14:textId="77777777" w:rsidTr="00B140CC">
        <w:tc>
          <w:tcPr>
            <w:tcW w:w="2830" w:type="dxa"/>
          </w:tcPr>
          <w:p w14:paraId="1E5D1496" w14:textId="0EB2C59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Map</w:t>
            </w:r>
            <w:proofErr w:type="spellEnd"/>
          </w:p>
        </w:tc>
        <w:tc>
          <w:tcPr>
            <w:tcW w:w="6663" w:type="dxa"/>
          </w:tcPr>
          <w:p w14:paraId="0D7EB5E9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situate in quella mappa.</w:t>
            </w:r>
          </w:p>
          <w:p w14:paraId="73EB7437" w14:textId="6F8647D5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0405F63" w14:textId="77777777" w:rsidTr="00B140CC">
        <w:tc>
          <w:tcPr>
            <w:tcW w:w="2830" w:type="dxa"/>
          </w:tcPr>
          <w:p w14:paraId="791D894F" w14:textId="7BDC6E0F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Seleziona-Longitudine</w:t>
            </w:r>
          </w:p>
        </w:tc>
        <w:tc>
          <w:tcPr>
            <w:tcW w:w="6663" w:type="dxa"/>
          </w:tcPr>
          <w:p w14:paraId="3CD4EF97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long.</w:t>
            </w:r>
          </w:p>
          <w:p w14:paraId="5BEF6D0B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7D299B86" w14:textId="04F23BD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79215CBD" w14:textId="77777777" w:rsidTr="00B140CC">
        <w:tc>
          <w:tcPr>
            <w:tcW w:w="2830" w:type="dxa"/>
          </w:tcPr>
          <w:p w14:paraId="00982E9D" w14:textId="195BF9C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Seleziona-Latitudine</w:t>
            </w:r>
          </w:p>
        </w:tc>
        <w:tc>
          <w:tcPr>
            <w:tcW w:w="6663" w:type="dxa"/>
          </w:tcPr>
          <w:p w14:paraId="4A38ED3E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latitudine.</w:t>
            </w:r>
          </w:p>
          <w:p w14:paraId="00E7D5FA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6940E1BF" w14:textId="2E57FF3F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8A4DB0" w14:paraId="4E5C509A" w14:textId="77777777" w:rsidTr="0033734C">
        <w:trPr>
          <w:trHeight w:val="575"/>
        </w:trPr>
        <w:tc>
          <w:tcPr>
            <w:tcW w:w="2830" w:type="dxa"/>
          </w:tcPr>
          <w:p w14:paraId="78FD96B7" w14:textId="77777777" w:rsidR="008A4DB0" w:rsidRPr="001D7421" w:rsidRDefault="008A4DB0" w:rsidP="00F66B9A">
            <w:pPr>
              <w:rPr>
                <w:b/>
              </w:rPr>
            </w:pPr>
            <w:r w:rsidRPr="001D7421">
              <w:rPr>
                <w:b/>
              </w:rPr>
              <w:t>Numero-Tot</w:t>
            </w:r>
          </w:p>
        </w:tc>
        <w:tc>
          <w:tcPr>
            <w:tcW w:w="6663" w:type="dxa"/>
          </w:tcPr>
          <w:p w14:paraId="338BD3C1" w14:textId="77777777" w:rsidR="008A4DB0" w:rsidRPr="00CE1382" w:rsidRDefault="008A4DB0" w:rsidP="00F66B9A">
            <w:pPr>
              <w:pStyle w:val="Normale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il server risponde con il numero di piscine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totali .</w:t>
            </w:r>
            <w:proofErr w:type="gramEnd"/>
          </w:p>
          <w:p w14:paraId="164774E6" w14:textId="77777777" w:rsidR="008A4DB0" w:rsidRDefault="008A4DB0" w:rsidP="00F66B9A">
            <w:pPr>
              <w:rPr>
                <w:b/>
                <w:sz w:val="24"/>
                <w:szCs w:val="24"/>
              </w:rPr>
            </w:pPr>
          </w:p>
        </w:tc>
      </w:tr>
      <w:tr w:rsidR="0033734C" w14:paraId="1B175686" w14:textId="77777777" w:rsidTr="00F66B9A">
        <w:tc>
          <w:tcPr>
            <w:tcW w:w="2830" w:type="dxa"/>
          </w:tcPr>
          <w:p w14:paraId="087DA416" w14:textId="4D6CF0F1" w:rsidR="0033734C" w:rsidRPr="0033734C" w:rsidRDefault="0033734C" w:rsidP="0033734C">
            <w:pPr>
              <w:rPr>
                <w:b/>
              </w:rPr>
            </w:pPr>
            <w:r w:rsidRPr="0033734C">
              <w:rPr>
                <w:b/>
              </w:rPr>
              <w:t>EXIT</w:t>
            </w:r>
          </w:p>
        </w:tc>
        <w:tc>
          <w:tcPr>
            <w:tcW w:w="6663" w:type="dxa"/>
          </w:tcPr>
          <w:p w14:paraId="570CA4B3" w14:textId="676422E4" w:rsidR="0033734C" w:rsidRPr="0033734C" w:rsidRDefault="0033734C" w:rsidP="0033734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34C">
              <w:rPr>
                <w:rFonts w:ascii="Calibri" w:hAnsi="Calibri" w:cs="Calibri"/>
                <w:color w:val="000000"/>
                <w:sz w:val="22"/>
                <w:szCs w:val="22"/>
              </w:rPr>
              <w:t>Chiude la comunicazione con il server. Il comando può essere utilizzato da qualsiasi parte.</w:t>
            </w:r>
          </w:p>
        </w:tc>
      </w:tr>
    </w:tbl>
    <w:p w14:paraId="57227C7D" w14:textId="77777777" w:rsidR="0033734C" w:rsidRDefault="0033734C" w:rsidP="00B30E6D">
      <w:pPr>
        <w:rPr>
          <w:rFonts w:ascii="Calibri" w:hAnsi="Calibri" w:cs="Calibri"/>
          <w:b/>
          <w:bCs/>
          <w:color w:val="000000"/>
        </w:rPr>
      </w:pPr>
    </w:p>
    <w:p w14:paraId="309EF711" w14:textId="44B403C6" w:rsidR="0033734C" w:rsidRDefault="00CE1382" w:rsidP="00B30E6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Il server risponderà a questi comandi chiedendo l’inserimento del dato</w:t>
      </w:r>
      <w:r>
        <w:rPr>
          <w:rFonts w:ascii="Calibri" w:hAnsi="Calibri" w:cs="Calibri"/>
          <w:color w:val="000000"/>
        </w:rPr>
        <w:t xml:space="preserve">: Comune, Provincia, Nome, Anno, Data, </w:t>
      </w:r>
      <w:proofErr w:type="spellStart"/>
      <w:r>
        <w:rPr>
          <w:rFonts w:ascii="Calibri" w:hAnsi="Calibri" w:cs="Calibri"/>
          <w:color w:val="000000"/>
        </w:rPr>
        <w:t>Map</w:t>
      </w:r>
      <w:proofErr w:type="spellEnd"/>
      <w:r>
        <w:rPr>
          <w:rFonts w:ascii="Calibri" w:hAnsi="Calibri" w:cs="Calibri"/>
          <w:color w:val="000000"/>
        </w:rPr>
        <w:t>, Longitudine, Latitudine.</w:t>
      </w:r>
      <w:r w:rsidR="001D7421">
        <w:rPr>
          <w:rFonts w:ascii="Calibri" w:hAnsi="Calibri" w:cs="Calibri"/>
          <w:color w:val="000000"/>
        </w:rPr>
        <w:t xml:space="preserve"> </w:t>
      </w:r>
      <w:r w:rsidR="00F90822">
        <w:rPr>
          <w:rFonts w:ascii="Calibri" w:hAnsi="Calibri" w:cs="Calibri"/>
          <w:color w:val="000000"/>
        </w:rPr>
        <w:t xml:space="preserve">Mentre i </w:t>
      </w:r>
      <w:r w:rsidR="001D7421">
        <w:rPr>
          <w:rFonts w:ascii="Calibri" w:hAnsi="Calibri" w:cs="Calibri"/>
          <w:color w:val="000000"/>
        </w:rPr>
        <w:t>comandi come Numero-Tot e EXIT non hanno bisogno di inserimento di parametri.</w:t>
      </w:r>
    </w:p>
    <w:p w14:paraId="013F7F28" w14:textId="1E8A0999" w:rsidR="001D7421" w:rsidRPr="0033734C" w:rsidRDefault="001D7421" w:rsidP="00B30E6D">
      <w:pPr>
        <w:rPr>
          <w:rFonts w:ascii="Calibri" w:hAnsi="Calibri" w:cs="Calibri"/>
          <w:b/>
          <w:bCs/>
          <w:color w:val="000000"/>
        </w:rPr>
      </w:pPr>
      <w:r w:rsidRPr="0033734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SEMPLICE SPIEGAZIONE CODICE:</w:t>
      </w:r>
    </w:p>
    <w:p w14:paraId="0C85A6A9" w14:textId="6A5BBE3B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 xml:space="preserve">Client (GUI -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PiscineClientGUI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>)</w:t>
      </w:r>
    </w:p>
    <w:p w14:paraId="7A39DFD5" w14:textId="1F306861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proofErr w:type="spellStart"/>
      <w:proofErr w:type="gramStart"/>
      <w:r w:rsidRPr="001D7421">
        <w:rPr>
          <w:rFonts w:ascii="Calibri" w:hAnsi="Calibri" w:cs="Calibri"/>
          <w:b/>
          <w:bCs/>
          <w:color w:val="000000"/>
        </w:rPr>
        <w:t>Scopo:</w:t>
      </w:r>
      <w:r w:rsidRPr="001D7421">
        <w:rPr>
          <w:rFonts w:ascii="Calibri" w:hAnsi="Calibri" w:cs="Calibri"/>
          <w:color w:val="000000"/>
        </w:rPr>
        <w:t>Permette</w:t>
      </w:r>
      <w:proofErr w:type="spellEnd"/>
      <w:proofErr w:type="gramEnd"/>
      <w:r w:rsidRPr="001D7421">
        <w:rPr>
          <w:rFonts w:ascii="Calibri" w:hAnsi="Calibri" w:cs="Calibri"/>
          <w:color w:val="000000"/>
        </w:rPr>
        <w:t xml:space="preserve"> all’utente di inviare comandi al server e ricevere risposte.</w:t>
      </w:r>
    </w:p>
    <w:p w14:paraId="194CE332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Componenti principali:</w:t>
      </w:r>
    </w:p>
    <w:p w14:paraId="35B4AF89" w14:textId="77777777" w:rsidR="001D7421" w:rsidRPr="001D7421" w:rsidRDefault="001D7421" w:rsidP="001D7421">
      <w:pPr>
        <w:numPr>
          <w:ilvl w:val="0"/>
          <w:numId w:val="5"/>
        </w:numPr>
        <w:rPr>
          <w:rFonts w:ascii="Calibri" w:hAnsi="Calibri" w:cs="Calibri"/>
          <w:color w:val="000000"/>
        </w:rPr>
      </w:pPr>
      <w:proofErr w:type="spellStart"/>
      <w:r w:rsidRPr="001D7421">
        <w:rPr>
          <w:rFonts w:ascii="Calibri" w:hAnsi="Calibri" w:cs="Calibri"/>
          <w:b/>
          <w:bCs/>
          <w:color w:val="000000"/>
        </w:rPr>
        <w:t>JComboBox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 xml:space="preserve"> +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JTextField</w:t>
      </w:r>
      <w:proofErr w:type="spellEnd"/>
      <w:r w:rsidRPr="001D7421">
        <w:rPr>
          <w:rFonts w:ascii="Calibri" w:hAnsi="Calibri" w:cs="Calibri"/>
          <w:color w:val="000000"/>
        </w:rPr>
        <w:t>: per scegliere il comando e inserire un eventuale parametro.</w:t>
      </w:r>
    </w:p>
    <w:p w14:paraId="6FBEE159" w14:textId="77777777" w:rsidR="001D7421" w:rsidRPr="001D7421" w:rsidRDefault="001D7421" w:rsidP="001D7421">
      <w:pPr>
        <w:numPr>
          <w:ilvl w:val="0"/>
          <w:numId w:val="5"/>
        </w:numPr>
        <w:rPr>
          <w:rFonts w:ascii="Calibri" w:hAnsi="Calibri" w:cs="Calibri"/>
          <w:color w:val="000000"/>
        </w:rPr>
      </w:pPr>
      <w:proofErr w:type="spellStart"/>
      <w:r w:rsidRPr="001D7421">
        <w:rPr>
          <w:rFonts w:ascii="Calibri" w:hAnsi="Calibri" w:cs="Calibri"/>
          <w:b/>
          <w:bCs/>
          <w:color w:val="000000"/>
        </w:rPr>
        <w:t>JTextArea</w:t>
      </w:r>
      <w:proofErr w:type="spellEnd"/>
      <w:r w:rsidRPr="001D7421">
        <w:rPr>
          <w:rFonts w:ascii="Calibri" w:hAnsi="Calibri" w:cs="Calibri"/>
          <w:color w:val="000000"/>
        </w:rPr>
        <w:t>: per visualizzare i risultati della query.</w:t>
      </w:r>
    </w:p>
    <w:p w14:paraId="08D81796" w14:textId="77777777" w:rsidR="001D7421" w:rsidRPr="001D7421" w:rsidRDefault="001D7421" w:rsidP="001D7421">
      <w:pPr>
        <w:numPr>
          <w:ilvl w:val="0"/>
          <w:numId w:val="5"/>
        </w:numPr>
        <w:rPr>
          <w:rFonts w:ascii="Calibri" w:hAnsi="Calibri" w:cs="Calibri"/>
          <w:color w:val="000000"/>
        </w:rPr>
      </w:pPr>
      <w:proofErr w:type="spellStart"/>
      <w:r w:rsidRPr="001D7421">
        <w:rPr>
          <w:rFonts w:ascii="Calibri" w:hAnsi="Calibri" w:cs="Calibri"/>
          <w:b/>
          <w:bCs/>
          <w:color w:val="000000"/>
        </w:rPr>
        <w:t>Socket</w:t>
      </w:r>
      <w:proofErr w:type="spellEnd"/>
      <w:r w:rsidRPr="001D7421">
        <w:rPr>
          <w:rFonts w:ascii="Calibri" w:hAnsi="Calibri" w:cs="Calibri"/>
          <w:color w:val="000000"/>
        </w:rPr>
        <w:t xml:space="preserve">, </w:t>
      </w:r>
      <w:proofErr w:type="spellStart"/>
      <w:r w:rsidRPr="001D7421">
        <w:rPr>
          <w:rFonts w:ascii="Calibri" w:hAnsi="Calibri" w:cs="Calibri"/>
          <w:color w:val="000000"/>
        </w:rPr>
        <w:t>BufferedReader</w:t>
      </w:r>
      <w:proofErr w:type="spellEnd"/>
      <w:r w:rsidRPr="001D7421">
        <w:rPr>
          <w:rFonts w:ascii="Calibri" w:hAnsi="Calibri" w:cs="Calibri"/>
          <w:color w:val="000000"/>
        </w:rPr>
        <w:t xml:space="preserve">, </w:t>
      </w:r>
      <w:proofErr w:type="spellStart"/>
      <w:r w:rsidRPr="001D7421">
        <w:rPr>
          <w:rFonts w:ascii="Calibri" w:hAnsi="Calibri" w:cs="Calibri"/>
          <w:color w:val="000000"/>
        </w:rPr>
        <w:t>PrintWriter</w:t>
      </w:r>
      <w:proofErr w:type="spellEnd"/>
      <w:r w:rsidRPr="001D7421">
        <w:rPr>
          <w:rFonts w:ascii="Calibri" w:hAnsi="Calibri" w:cs="Calibri"/>
          <w:color w:val="000000"/>
        </w:rPr>
        <w:t>: per la comunicazione con il server.</w:t>
      </w:r>
    </w:p>
    <w:p w14:paraId="650D7988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Funzionamento:</w:t>
      </w:r>
    </w:p>
    <w:p w14:paraId="50FC3E68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Alla creazione (</w:t>
      </w:r>
      <w:proofErr w:type="spellStart"/>
      <w:proofErr w:type="gramStart"/>
      <w:r w:rsidRPr="001D7421">
        <w:rPr>
          <w:rFonts w:ascii="Calibri" w:hAnsi="Calibri" w:cs="Calibri"/>
          <w:color w:val="000000"/>
        </w:rPr>
        <w:t>connettiAlServer</w:t>
      </w:r>
      <w:proofErr w:type="spellEnd"/>
      <w:r w:rsidRPr="001D7421">
        <w:rPr>
          <w:rFonts w:ascii="Calibri" w:hAnsi="Calibri" w:cs="Calibri"/>
          <w:color w:val="000000"/>
        </w:rPr>
        <w:t>(</w:t>
      </w:r>
      <w:proofErr w:type="gramEnd"/>
      <w:r w:rsidRPr="001D7421">
        <w:rPr>
          <w:rFonts w:ascii="Calibri" w:hAnsi="Calibri" w:cs="Calibri"/>
          <w:color w:val="000000"/>
        </w:rPr>
        <w:t xml:space="preserve">)), il client si connette al server sulla porta </w:t>
      </w:r>
      <w:r w:rsidRPr="001D7421">
        <w:rPr>
          <w:rFonts w:ascii="Calibri" w:hAnsi="Calibri" w:cs="Calibri"/>
          <w:b/>
          <w:bCs/>
          <w:color w:val="000000"/>
        </w:rPr>
        <w:t>1050</w:t>
      </w:r>
      <w:r w:rsidRPr="001D7421">
        <w:rPr>
          <w:rFonts w:ascii="Calibri" w:hAnsi="Calibri" w:cs="Calibri"/>
          <w:color w:val="000000"/>
        </w:rPr>
        <w:t>.</w:t>
      </w:r>
    </w:p>
    <w:p w14:paraId="77F2FA1D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Viene letto e mostrato il messaggio di benvenuto inviato dal server.</w:t>
      </w:r>
    </w:p>
    <w:p w14:paraId="3F721EAD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Quando si clicca su </w:t>
      </w:r>
      <w:r w:rsidRPr="001D7421">
        <w:rPr>
          <w:rFonts w:ascii="Calibri" w:hAnsi="Calibri" w:cs="Calibri"/>
          <w:b/>
          <w:bCs/>
          <w:color w:val="000000"/>
        </w:rPr>
        <w:t>Invia</w:t>
      </w:r>
      <w:r w:rsidRPr="001D7421">
        <w:rPr>
          <w:rFonts w:ascii="Calibri" w:hAnsi="Calibri" w:cs="Calibri"/>
          <w:color w:val="000000"/>
        </w:rPr>
        <w:t>:</w:t>
      </w:r>
    </w:p>
    <w:p w14:paraId="180F9B4E" w14:textId="77777777" w:rsidR="001D7421" w:rsidRPr="001D7421" w:rsidRDefault="001D7421" w:rsidP="001D7421">
      <w:pPr>
        <w:numPr>
          <w:ilvl w:val="1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comando selezionato e il parametro (se richiesto) vengono inviati al server.</w:t>
      </w:r>
    </w:p>
    <w:p w14:paraId="29C5CB9D" w14:textId="77777777" w:rsidR="001D7421" w:rsidRPr="001D7421" w:rsidRDefault="001D7421" w:rsidP="001D7421">
      <w:pPr>
        <w:numPr>
          <w:ilvl w:val="1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client legge tutte le righe fino a FINE_RISPOSTA e le mostra a schermo.</w:t>
      </w:r>
    </w:p>
    <w:p w14:paraId="24211C6E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Cliccando su </w:t>
      </w:r>
      <w:r w:rsidRPr="001D7421">
        <w:rPr>
          <w:rFonts w:ascii="Calibri" w:hAnsi="Calibri" w:cs="Calibri"/>
          <w:b/>
          <w:bCs/>
          <w:color w:val="000000"/>
        </w:rPr>
        <w:t>Esci</w:t>
      </w:r>
      <w:r w:rsidRPr="001D7421">
        <w:rPr>
          <w:rFonts w:ascii="Calibri" w:hAnsi="Calibri" w:cs="Calibri"/>
          <w:color w:val="000000"/>
        </w:rPr>
        <w:t>, si chiude la connessione.</w:t>
      </w:r>
    </w:p>
    <w:p w14:paraId="254C6BFF" w14:textId="77777777" w:rsidR="001D7421" w:rsidRPr="001D7421" w:rsidRDefault="00000000" w:rsidP="001D742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pict w14:anchorId="6BEF89BB">
          <v:rect id="_x0000_i1025" style="width:0;height:1.5pt" o:hralign="center" o:hrstd="t" o:hr="t" fillcolor="#a0a0a0" stroked="f"/>
        </w:pict>
      </w:r>
    </w:p>
    <w:p w14:paraId="7FD7ECC6" w14:textId="1C848484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Classe Piscina</w:t>
      </w:r>
    </w:p>
    <w:p w14:paraId="19A371A7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Rappresenta una piscina, mappando ogni riga del CSV. Campi principali:</w:t>
      </w:r>
    </w:p>
    <w:p w14:paraId="2E4BC1C0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Localizzazione: comune, provincia, regione</w:t>
      </w:r>
    </w:p>
    <w:p w14:paraId="2B54B16D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Informazioni identificative: nome, </w:t>
      </w:r>
      <w:proofErr w:type="spellStart"/>
      <w:r w:rsidRPr="001D7421">
        <w:rPr>
          <w:rFonts w:ascii="Calibri" w:hAnsi="Calibri" w:cs="Calibri"/>
          <w:color w:val="000000"/>
        </w:rPr>
        <w:t>idOSM</w:t>
      </w:r>
      <w:proofErr w:type="spellEnd"/>
    </w:p>
    <w:p w14:paraId="6B2771CB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Coordinate geografiche: latitudine, longitudine</w:t>
      </w:r>
    </w:p>
    <w:p w14:paraId="634578B9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Informazioni temporali: </w:t>
      </w:r>
      <w:proofErr w:type="spellStart"/>
      <w:r w:rsidRPr="001D7421">
        <w:rPr>
          <w:rFonts w:ascii="Calibri" w:hAnsi="Calibri" w:cs="Calibri"/>
          <w:color w:val="000000"/>
        </w:rPr>
        <w:t>annoInserimento</w:t>
      </w:r>
      <w:proofErr w:type="spellEnd"/>
      <w:r w:rsidRPr="001D7421">
        <w:rPr>
          <w:rFonts w:ascii="Calibri" w:hAnsi="Calibri" w:cs="Calibri"/>
          <w:color w:val="000000"/>
        </w:rPr>
        <w:t xml:space="preserve">, </w:t>
      </w:r>
      <w:proofErr w:type="spellStart"/>
      <w:r w:rsidRPr="001D7421">
        <w:rPr>
          <w:rFonts w:ascii="Calibri" w:hAnsi="Calibri" w:cs="Calibri"/>
          <w:color w:val="000000"/>
        </w:rPr>
        <w:t>dataOraInserimento</w:t>
      </w:r>
      <w:proofErr w:type="spellEnd"/>
    </w:p>
    <w:p w14:paraId="7B353455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Contiene metodi </w:t>
      </w:r>
      <w:proofErr w:type="spellStart"/>
      <w:proofErr w:type="gramStart"/>
      <w:r w:rsidRPr="001D7421">
        <w:rPr>
          <w:rFonts w:ascii="Calibri" w:hAnsi="Calibri" w:cs="Calibri"/>
          <w:color w:val="000000"/>
        </w:rPr>
        <w:t>toString</w:t>
      </w:r>
      <w:proofErr w:type="spellEnd"/>
      <w:r w:rsidRPr="001D7421">
        <w:rPr>
          <w:rFonts w:ascii="Calibri" w:hAnsi="Calibri" w:cs="Calibri"/>
          <w:color w:val="000000"/>
        </w:rPr>
        <w:t>(</w:t>
      </w:r>
      <w:proofErr w:type="gramEnd"/>
      <w:r w:rsidRPr="001D7421">
        <w:rPr>
          <w:rFonts w:ascii="Calibri" w:hAnsi="Calibri" w:cs="Calibri"/>
          <w:color w:val="000000"/>
        </w:rPr>
        <w:t xml:space="preserve">) e </w:t>
      </w:r>
      <w:proofErr w:type="spellStart"/>
      <w:proofErr w:type="gramStart"/>
      <w:r w:rsidRPr="001D7421">
        <w:rPr>
          <w:rFonts w:ascii="Calibri" w:hAnsi="Calibri" w:cs="Calibri"/>
          <w:color w:val="000000"/>
        </w:rPr>
        <w:t>stampaCompatta</w:t>
      </w:r>
      <w:proofErr w:type="spellEnd"/>
      <w:r w:rsidRPr="001D7421">
        <w:rPr>
          <w:rFonts w:ascii="Calibri" w:hAnsi="Calibri" w:cs="Calibri"/>
          <w:color w:val="000000"/>
        </w:rPr>
        <w:t>(</w:t>
      </w:r>
      <w:proofErr w:type="gramEnd"/>
      <w:r w:rsidRPr="001D7421">
        <w:rPr>
          <w:rFonts w:ascii="Calibri" w:hAnsi="Calibri" w:cs="Calibri"/>
          <w:color w:val="000000"/>
        </w:rPr>
        <w:t>) per output in formato leggibile o sintetico.</w:t>
      </w:r>
    </w:p>
    <w:p w14:paraId="176A7FE4" w14:textId="5D7921C3" w:rsidR="001D7421" w:rsidRPr="001D7421" w:rsidRDefault="00000000" w:rsidP="001D742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pict w14:anchorId="5F83B302">
          <v:rect id="_x0000_i1026" style="width:0;height:1.5pt" o:hralign="center" o:hrstd="t" o:hr="t" fillcolor="#a0a0a0" stroked="f"/>
        </w:pict>
      </w:r>
      <w:r w:rsidR="001D7421" w:rsidRPr="001D7421">
        <w:rPr>
          <w:rFonts w:ascii="Calibri" w:hAnsi="Calibri" w:cs="Calibri"/>
          <w:b/>
          <w:bCs/>
          <w:color w:val="000000"/>
        </w:rPr>
        <w:t xml:space="preserve">Classe </w:t>
      </w:r>
      <w:proofErr w:type="spellStart"/>
      <w:r w:rsidR="001D7421" w:rsidRPr="001D7421">
        <w:rPr>
          <w:rFonts w:ascii="Calibri" w:hAnsi="Calibri" w:cs="Calibri"/>
          <w:b/>
          <w:bCs/>
          <w:color w:val="000000"/>
        </w:rPr>
        <w:t>CSVLettore</w:t>
      </w:r>
      <w:proofErr w:type="spellEnd"/>
    </w:p>
    <w:p w14:paraId="6BB90BB7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Scopo:</w:t>
      </w:r>
    </w:p>
    <w:p w14:paraId="35036D08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Caricare i dati dal CSV Mappa-delle-piscine-in-Italia.csv in memoria come lista di oggetti Piscina.</w:t>
      </w:r>
    </w:p>
    <w:p w14:paraId="5F7AA7FE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Funzionamento:</w:t>
      </w:r>
    </w:p>
    <w:p w14:paraId="7F8B9E2D" w14:textId="77777777" w:rsidR="001D7421" w:rsidRPr="001D7421" w:rsidRDefault="001D7421" w:rsidP="001D7421">
      <w:pPr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Salta la riga di intestazione.</w:t>
      </w:r>
    </w:p>
    <w:p w14:paraId="2A401B8F" w14:textId="77777777" w:rsidR="001D7421" w:rsidRPr="001D7421" w:rsidRDefault="001D7421" w:rsidP="001D7421">
      <w:pPr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Legge ogni riga, effettua </w:t>
      </w:r>
      <w:proofErr w:type="gramStart"/>
      <w:r w:rsidRPr="001D7421">
        <w:rPr>
          <w:rFonts w:ascii="Calibri" w:hAnsi="Calibri" w:cs="Calibri"/>
          <w:color w:val="000000"/>
        </w:rPr>
        <w:t>il</w:t>
      </w:r>
      <w:proofErr w:type="gramEnd"/>
      <w:r w:rsidRPr="001D7421">
        <w:rPr>
          <w:rFonts w:ascii="Calibri" w:hAnsi="Calibri" w:cs="Calibri"/>
          <w:color w:val="000000"/>
        </w:rPr>
        <w:t xml:space="preserve"> </w:t>
      </w:r>
      <w:proofErr w:type="gramStart"/>
      <w:r w:rsidRPr="001D7421">
        <w:rPr>
          <w:rFonts w:ascii="Calibri" w:hAnsi="Calibri" w:cs="Calibri"/>
          <w:color w:val="000000"/>
        </w:rPr>
        <w:t>split(</w:t>
      </w:r>
      <w:proofErr w:type="gramEnd"/>
      <w:r w:rsidRPr="001D7421">
        <w:rPr>
          <w:rFonts w:ascii="Calibri" w:hAnsi="Calibri" w:cs="Calibri"/>
          <w:color w:val="000000"/>
        </w:rPr>
        <w:t>";").</w:t>
      </w:r>
    </w:p>
    <w:p w14:paraId="786E167C" w14:textId="77777777" w:rsidR="001D7421" w:rsidRPr="001D7421" w:rsidRDefault="001D7421" w:rsidP="001D7421">
      <w:pPr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Crea un oggetto Piscina per ogni riga, gestendo eventuali valori vuoti per l’anno.</w:t>
      </w:r>
    </w:p>
    <w:p w14:paraId="32619593" w14:textId="77777777" w:rsidR="001D7421" w:rsidRPr="001D7421" w:rsidRDefault="00000000" w:rsidP="001D742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pict w14:anchorId="5A77391A">
          <v:rect id="_x0000_i1027" style="width:0;height:1.5pt" o:hralign="center" o:hrstd="t" o:hr="t" fillcolor="#a0a0a0" stroked="f"/>
        </w:pict>
      </w:r>
    </w:p>
    <w:p w14:paraId="64B3EC10" w14:textId="0E6B110F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>
        <w:rPr>
          <w:rFonts w:ascii="Segoe UI Symbol" w:hAnsi="Segoe UI Symbol" w:cs="Segoe UI Symbol"/>
          <w:b/>
          <w:bCs/>
          <w:color w:val="000000"/>
        </w:rPr>
        <w:lastRenderedPageBreak/>
        <w:t>S</w:t>
      </w:r>
      <w:r w:rsidRPr="001D7421">
        <w:rPr>
          <w:rFonts w:ascii="Calibri" w:hAnsi="Calibri" w:cs="Calibri"/>
          <w:b/>
          <w:bCs/>
          <w:color w:val="000000"/>
        </w:rPr>
        <w:t>erver (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Main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 xml:space="preserve"> +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GestioneServer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>)</w:t>
      </w:r>
    </w:p>
    <w:p w14:paraId="6573FC79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Funzionamento generale:</w:t>
      </w:r>
    </w:p>
    <w:p w14:paraId="2DA9A5EB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Avvia un </w:t>
      </w:r>
      <w:proofErr w:type="spellStart"/>
      <w:r w:rsidRPr="001D7421">
        <w:rPr>
          <w:rFonts w:ascii="Calibri" w:hAnsi="Calibri" w:cs="Calibri"/>
          <w:color w:val="000000"/>
        </w:rPr>
        <w:t>ServerSocket</w:t>
      </w:r>
      <w:proofErr w:type="spellEnd"/>
      <w:r w:rsidRPr="001D7421">
        <w:rPr>
          <w:rFonts w:ascii="Calibri" w:hAnsi="Calibri" w:cs="Calibri"/>
          <w:color w:val="000000"/>
        </w:rPr>
        <w:t xml:space="preserve"> sulla porta 1050.</w:t>
      </w:r>
    </w:p>
    <w:p w14:paraId="604EFACA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In ascolto continuo, accetta client e gestisce ogni connessione su un nuovo </w:t>
      </w:r>
      <w:proofErr w:type="spellStart"/>
      <w:r w:rsidRPr="001D7421">
        <w:rPr>
          <w:rFonts w:ascii="Calibri" w:hAnsi="Calibri" w:cs="Calibri"/>
          <w:color w:val="000000"/>
        </w:rPr>
        <w:t>thread</w:t>
      </w:r>
      <w:proofErr w:type="spellEnd"/>
      <w:r w:rsidRPr="001D7421">
        <w:rPr>
          <w:rFonts w:ascii="Calibri" w:hAnsi="Calibri" w:cs="Calibri"/>
          <w:color w:val="000000"/>
        </w:rPr>
        <w:t>.</w:t>
      </w:r>
    </w:p>
    <w:p w14:paraId="50F81017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All’inizio della connessione, invia messaggi introduttivi e l'elenco comandi.</w:t>
      </w:r>
    </w:p>
    <w:p w14:paraId="578E3418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Attende un comando, poi un parametro (se richiesto).</w:t>
      </w:r>
    </w:p>
    <w:p w14:paraId="05717296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Utilizza </w:t>
      </w:r>
      <w:proofErr w:type="spellStart"/>
      <w:r w:rsidRPr="001D7421">
        <w:rPr>
          <w:rFonts w:ascii="Calibri" w:hAnsi="Calibri" w:cs="Calibri"/>
          <w:color w:val="000000"/>
        </w:rPr>
        <w:t>GestioneServer</w:t>
      </w:r>
      <w:proofErr w:type="spellEnd"/>
      <w:r w:rsidRPr="001D7421">
        <w:rPr>
          <w:rFonts w:ascii="Calibri" w:hAnsi="Calibri" w:cs="Calibri"/>
          <w:color w:val="000000"/>
        </w:rPr>
        <w:t xml:space="preserve"> per elaborare la richiesta e restituisce i risultati al client.</w:t>
      </w:r>
    </w:p>
    <w:p w14:paraId="694E8D0D" w14:textId="058620D7" w:rsidR="004D33BD" w:rsidRPr="004D33BD" w:rsidRDefault="00000000" w:rsidP="001D742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pict w14:anchorId="2AD6916F">
          <v:rect id="_x0000_i1028" style="width:0;height:1.5pt" o:hralign="center" o:hrstd="t" o:hr="t" fillcolor="#a0a0a0" stroked="f"/>
        </w:pict>
      </w:r>
    </w:p>
    <w:p w14:paraId="4348C942" w14:textId="4B237556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 xml:space="preserve">Classe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GestioneServer</w:t>
      </w:r>
      <w:proofErr w:type="spellEnd"/>
    </w:p>
    <w:p w14:paraId="5A5DD04D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Contiene tutta la logica per interpretare i comandi e filtrare la lista di piscine.</w:t>
      </w:r>
    </w:p>
    <w:p w14:paraId="5C0D0651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Comandi gestiti:</w:t>
      </w:r>
    </w:p>
    <w:p w14:paraId="7AB8444A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SELEZIONA-COMUNE, SELEZIONA-PROVINCIA, SELEZIONA-REGIONE, SELEZIONA-NOME: filtrano per corrispondenza esatta.</w:t>
      </w:r>
    </w:p>
    <w:p w14:paraId="0A20B62F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SELEZIONA-ANNO, SELEZIONA-ANNOMAGGIORE, SELEZIONA-ANNOMINORE: filtrano sull’anno.</w:t>
      </w:r>
    </w:p>
    <w:p w14:paraId="23F9E0BF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SELEZIONA-DATA: ricerca nella stringa della data.</w:t>
      </w:r>
    </w:p>
    <w:p w14:paraId="442FD7A7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SELEZIONA-MAP: filtra per ID OSM.</w:t>
      </w:r>
    </w:p>
    <w:p w14:paraId="7A70FA74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SELEZIONA-LONGITUDINE, SELEZIONA-LATITUDINE: confrontano coordinate.</w:t>
      </w:r>
    </w:p>
    <w:p w14:paraId="5B453DB5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NUMERO-TOT: restituisce il numero totale di piscine.</w:t>
      </w:r>
    </w:p>
    <w:p w14:paraId="0A5D357A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EXIT: comando di chiusura (gestito anche dal client).</w:t>
      </w:r>
    </w:p>
    <w:p w14:paraId="34D9524D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Utilizza Predicate&lt;Piscina&gt; in metodi generici per evitare ripetizione di codice.</w:t>
      </w:r>
    </w:p>
    <w:p w14:paraId="10372AAB" w14:textId="77777777" w:rsidR="001D7421" w:rsidRPr="001D7421" w:rsidRDefault="00000000" w:rsidP="001D7421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pict w14:anchorId="049613E3">
          <v:rect id="_x0000_i1029" style="width:0;height:1.5pt" o:hralign="center" o:hrstd="t" o:hr="t" fillcolor="#a0a0a0" stroked="f"/>
        </w:pict>
      </w:r>
    </w:p>
    <w:p w14:paraId="2F6C9BAB" w14:textId="37E1768A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Ciclo di comunicazione Client-Server</w:t>
      </w:r>
    </w:p>
    <w:p w14:paraId="749CB5C7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Client si connette e riceve messaggio iniziale.</w:t>
      </w:r>
    </w:p>
    <w:p w14:paraId="3AF67826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L’utente seleziona un comando e inserisce un parametro (se necessario).</w:t>
      </w:r>
    </w:p>
    <w:p w14:paraId="1C6C102A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client invia il comando e il parametro al server.</w:t>
      </w:r>
    </w:p>
    <w:p w14:paraId="78B4E43C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server elabora il comando e restituisce le risposte una riga alla volta.</w:t>
      </w:r>
    </w:p>
    <w:p w14:paraId="4EA4CEDA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client legge fino a FINE_RISPOSTA e visualizza.</w:t>
      </w:r>
    </w:p>
    <w:p w14:paraId="3DBDD110" w14:textId="77777777" w:rsidR="001D7421" w:rsidRPr="008A4DB0" w:rsidRDefault="001D7421" w:rsidP="00B30E6D">
      <w:pPr>
        <w:rPr>
          <w:rFonts w:ascii="Calibri" w:hAnsi="Calibri" w:cs="Calibri"/>
          <w:color w:val="000000"/>
        </w:rPr>
      </w:pPr>
    </w:p>
    <w:sectPr w:rsidR="001D7421" w:rsidRPr="008A4DB0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AB755" w14:textId="77777777" w:rsidR="00FA5E60" w:rsidRDefault="00FA5E60" w:rsidP="00766B0B">
      <w:pPr>
        <w:spacing w:after="0" w:line="240" w:lineRule="auto"/>
      </w:pPr>
      <w:r>
        <w:separator/>
      </w:r>
    </w:p>
  </w:endnote>
  <w:endnote w:type="continuationSeparator" w:id="0">
    <w:p w14:paraId="40673959" w14:textId="77777777" w:rsidR="00FA5E60" w:rsidRDefault="00FA5E60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083CC0-7A53-407E-A584-2F02C3073972}"/>
    <w:embedBold r:id="rId2" w:fontKey="{75181896-63BB-4583-9C43-E30DA764DD3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Bold r:id="rId3" w:subsetted="1" w:fontKey="{FD19A6E2-28B6-49FA-A6D8-F775AEAF6A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CFD00" w14:textId="77777777" w:rsidR="00FA5E60" w:rsidRDefault="00FA5E60" w:rsidP="00766B0B">
      <w:pPr>
        <w:spacing w:after="0" w:line="240" w:lineRule="auto"/>
      </w:pPr>
      <w:r>
        <w:separator/>
      </w:r>
    </w:p>
  </w:footnote>
  <w:footnote w:type="continuationSeparator" w:id="0">
    <w:p w14:paraId="09C061A4" w14:textId="77777777" w:rsidR="00FA5E60" w:rsidRDefault="00FA5E60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1CB3F" w14:textId="68C092DC" w:rsidR="00FA0F25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1BB6D7A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133350" t="114300" r="147320" b="163195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  <a:effectLst>
                        <a:outerShdw blurRad="107950" dist="12700" dir="5400000" algn="ctr">
                          <a:srgbClr val="000000"/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soft" dir="t">
                          <a:rot lat="0" lon="0" rev="0"/>
                        </a:lightRig>
                      </a:scene3d>
                      <a:sp3d contourW="44450" prstMaterial="matte">
                        <a:bevelT w="63500" h="63500" prst="artDeco"/>
                        <a:contourClr>
                          <a:srgbClr val="FFFFFF"/>
                        </a:contourClr>
                      </a:sp3d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000000" w:themeColor="text1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14B07D0A" w:rsidR="00766B0B" w:rsidRPr="002531C5" w:rsidRDefault="00B30E6D">
                              <w:pPr>
                                <w:pStyle w:val="Intestazione"/>
                                <w:jc w:val="center"/>
                                <w:rPr>
                                  <w:b/>
                                  <w:color w:val="000000" w:themeColor="text1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31C5">
                                <w:rPr>
                                  <w:b/>
                                  <w:bCs/>
                                  <w:color w:val="000000" w:themeColor="text1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RELAZIONE DI SISTEMI E RETI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" o:allowoverlap="f" fillcolor="#ffd966 [1943]" strokecolor="#ffd966 [1943]" strokeweight="1pt">
              <v:shadow on="t" color="black" offset="0,1pt"/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000000" w:themeColor="text1"/>
                        <w:spacing w:val="10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14B07D0A" w:rsidR="00766B0B" w:rsidRPr="002531C5" w:rsidRDefault="00B30E6D">
                        <w:pPr>
                          <w:pStyle w:val="Intestazione"/>
                          <w:jc w:val="center"/>
                          <w:rPr>
                            <w:b/>
                            <w:color w:val="000000" w:themeColor="text1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531C5">
                          <w:rPr>
                            <w:b/>
                            <w:bCs/>
                            <w:color w:val="000000" w:themeColor="text1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RELAZIONE DI SISTEMI E RETI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223E"/>
    <w:multiLevelType w:val="multilevel"/>
    <w:tmpl w:val="A4F0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73242"/>
    <w:multiLevelType w:val="multilevel"/>
    <w:tmpl w:val="907C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32CCC"/>
    <w:multiLevelType w:val="hybridMultilevel"/>
    <w:tmpl w:val="895406FA"/>
    <w:lvl w:ilvl="0" w:tplc="98C415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06981"/>
    <w:multiLevelType w:val="multilevel"/>
    <w:tmpl w:val="865E2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46645"/>
    <w:multiLevelType w:val="multilevel"/>
    <w:tmpl w:val="82B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97E0E"/>
    <w:multiLevelType w:val="multilevel"/>
    <w:tmpl w:val="722E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A742B0"/>
    <w:multiLevelType w:val="multilevel"/>
    <w:tmpl w:val="19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AC3F53"/>
    <w:multiLevelType w:val="multilevel"/>
    <w:tmpl w:val="1910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F06AFB"/>
    <w:multiLevelType w:val="hybridMultilevel"/>
    <w:tmpl w:val="659C953A"/>
    <w:lvl w:ilvl="0" w:tplc="0CB2545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C14D2"/>
    <w:multiLevelType w:val="multilevel"/>
    <w:tmpl w:val="E5FED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F95224"/>
    <w:multiLevelType w:val="hybridMultilevel"/>
    <w:tmpl w:val="EFF648D0"/>
    <w:lvl w:ilvl="0" w:tplc="25A46C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257971">
    <w:abstractNumId w:val="2"/>
  </w:num>
  <w:num w:numId="2" w16cid:durableId="83184723">
    <w:abstractNumId w:val="9"/>
  </w:num>
  <w:num w:numId="3" w16cid:durableId="1857647765">
    <w:abstractNumId w:val="11"/>
  </w:num>
  <w:num w:numId="4" w16cid:durableId="2019114457">
    <w:abstractNumId w:val="3"/>
  </w:num>
  <w:num w:numId="5" w16cid:durableId="716588572">
    <w:abstractNumId w:val="5"/>
  </w:num>
  <w:num w:numId="6" w16cid:durableId="1524130720">
    <w:abstractNumId w:val="8"/>
  </w:num>
  <w:num w:numId="7" w16cid:durableId="1135296308">
    <w:abstractNumId w:val="6"/>
  </w:num>
  <w:num w:numId="8" w16cid:durableId="812871590">
    <w:abstractNumId w:val="0"/>
  </w:num>
  <w:num w:numId="9" w16cid:durableId="2007589158">
    <w:abstractNumId w:val="1"/>
  </w:num>
  <w:num w:numId="10" w16cid:durableId="1850751592">
    <w:abstractNumId w:val="4"/>
  </w:num>
  <w:num w:numId="11" w16cid:durableId="127864717">
    <w:abstractNumId w:val="10"/>
  </w:num>
  <w:num w:numId="12" w16cid:durableId="9870563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748D9"/>
    <w:rsid w:val="00174C29"/>
    <w:rsid w:val="00190767"/>
    <w:rsid w:val="001D4C0C"/>
    <w:rsid w:val="001D7421"/>
    <w:rsid w:val="001E506E"/>
    <w:rsid w:val="001E775F"/>
    <w:rsid w:val="00252E33"/>
    <w:rsid w:val="002531C5"/>
    <w:rsid w:val="002A2677"/>
    <w:rsid w:val="002C12E9"/>
    <w:rsid w:val="002C7E75"/>
    <w:rsid w:val="002D1393"/>
    <w:rsid w:val="002F4F68"/>
    <w:rsid w:val="002F5962"/>
    <w:rsid w:val="00326B6D"/>
    <w:rsid w:val="00335863"/>
    <w:rsid w:val="0033734C"/>
    <w:rsid w:val="00345E02"/>
    <w:rsid w:val="003D4CAA"/>
    <w:rsid w:val="003E70E3"/>
    <w:rsid w:val="004009DA"/>
    <w:rsid w:val="004046C9"/>
    <w:rsid w:val="00412D37"/>
    <w:rsid w:val="00414713"/>
    <w:rsid w:val="00423B55"/>
    <w:rsid w:val="00424091"/>
    <w:rsid w:val="00437491"/>
    <w:rsid w:val="0046446C"/>
    <w:rsid w:val="004A444E"/>
    <w:rsid w:val="004A4A69"/>
    <w:rsid w:val="004A6C64"/>
    <w:rsid w:val="004B2008"/>
    <w:rsid w:val="004B4CDF"/>
    <w:rsid w:val="004B6EDF"/>
    <w:rsid w:val="004D33BD"/>
    <w:rsid w:val="004E6940"/>
    <w:rsid w:val="00502CA7"/>
    <w:rsid w:val="00530264"/>
    <w:rsid w:val="005533FE"/>
    <w:rsid w:val="00580A25"/>
    <w:rsid w:val="005A796C"/>
    <w:rsid w:val="005B4F38"/>
    <w:rsid w:val="005B6F26"/>
    <w:rsid w:val="005B7FD3"/>
    <w:rsid w:val="005D48C9"/>
    <w:rsid w:val="005E5F0E"/>
    <w:rsid w:val="00621C08"/>
    <w:rsid w:val="006337E3"/>
    <w:rsid w:val="00653F94"/>
    <w:rsid w:val="0066095D"/>
    <w:rsid w:val="006E7A9C"/>
    <w:rsid w:val="0074052C"/>
    <w:rsid w:val="0074709C"/>
    <w:rsid w:val="00751AB8"/>
    <w:rsid w:val="00766B0B"/>
    <w:rsid w:val="00770B29"/>
    <w:rsid w:val="00774197"/>
    <w:rsid w:val="007B7775"/>
    <w:rsid w:val="008046F2"/>
    <w:rsid w:val="008313B6"/>
    <w:rsid w:val="008451F1"/>
    <w:rsid w:val="00854E5E"/>
    <w:rsid w:val="0089697D"/>
    <w:rsid w:val="008A4DB0"/>
    <w:rsid w:val="008E2BF9"/>
    <w:rsid w:val="009423C3"/>
    <w:rsid w:val="00956A5B"/>
    <w:rsid w:val="00971C03"/>
    <w:rsid w:val="009850D4"/>
    <w:rsid w:val="009A3480"/>
    <w:rsid w:val="009B789C"/>
    <w:rsid w:val="009F4FE3"/>
    <w:rsid w:val="00A17BB7"/>
    <w:rsid w:val="00A204BE"/>
    <w:rsid w:val="00A30F86"/>
    <w:rsid w:val="00A334DD"/>
    <w:rsid w:val="00A40D89"/>
    <w:rsid w:val="00A44E80"/>
    <w:rsid w:val="00A75186"/>
    <w:rsid w:val="00AD48DF"/>
    <w:rsid w:val="00B02F82"/>
    <w:rsid w:val="00B140CC"/>
    <w:rsid w:val="00B229ED"/>
    <w:rsid w:val="00B30E6D"/>
    <w:rsid w:val="00B334E6"/>
    <w:rsid w:val="00B62C0E"/>
    <w:rsid w:val="00BA7D4F"/>
    <w:rsid w:val="00C17EE7"/>
    <w:rsid w:val="00C4304C"/>
    <w:rsid w:val="00C5207A"/>
    <w:rsid w:val="00C65BC4"/>
    <w:rsid w:val="00CE1382"/>
    <w:rsid w:val="00D05586"/>
    <w:rsid w:val="00D05616"/>
    <w:rsid w:val="00D227A1"/>
    <w:rsid w:val="00D32143"/>
    <w:rsid w:val="00D56F6D"/>
    <w:rsid w:val="00DF02AC"/>
    <w:rsid w:val="00E06662"/>
    <w:rsid w:val="00E07356"/>
    <w:rsid w:val="00E15C8B"/>
    <w:rsid w:val="00E20CFB"/>
    <w:rsid w:val="00E3331C"/>
    <w:rsid w:val="00E40FEE"/>
    <w:rsid w:val="00E575E9"/>
    <w:rsid w:val="00E67026"/>
    <w:rsid w:val="00E80C36"/>
    <w:rsid w:val="00EC5065"/>
    <w:rsid w:val="00EE548E"/>
    <w:rsid w:val="00F02280"/>
    <w:rsid w:val="00F35DC4"/>
    <w:rsid w:val="00F6171C"/>
    <w:rsid w:val="00F90822"/>
    <w:rsid w:val="00FA0F25"/>
    <w:rsid w:val="00FA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423C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423C3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unhideWhenUsed/>
    <w:rsid w:val="00B1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3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BFDE8E8678B4F73BB9B67D20E07831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F1BBE8C-DD55-4828-80CE-CA7AB2C9D0EF}"/>
      </w:docPartPr>
      <w:docPartBody>
        <w:p w:rsidR="005F24BA" w:rsidRDefault="005F24BA">
          <w:pPr>
            <w:pStyle w:val="FBFDE8E8678B4F73BB9B67D20E07831E"/>
          </w:pPr>
          <w:r>
            <w:rPr>
              <w:rStyle w:val="Testosegnaposto"/>
            </w:rPr>
            <w:t>classe</w:t>
          </w:r>
        </w:p>
      </w:docPartBody>
    </w:docPart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EB4D478960B34667A6094E185471B33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1C06ACB-EACF-48D3-9972-40B11CDA4182}"/>
      </w:docPartPr>
      <w:docPartBody>
        <w:p w:rsidR="005F24BA" w:rsidRDefault="005F24BA">
          <w:pPr>
            <w:pStyle w:val="EB4D478960B34667A6094E185471B334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C87DBBDDB8E344E2953FD10DFC68B55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EB27571-C8DB-4F30-AF32-A224793B4166}"/>
      </w:docPartPr>
      <w:docPartBody>
        <w:p w:rsidR="005F24BA" w:rsidRDefault="005F24BA">
          <w:pPr>
            <w:pStyle w:val="C87DBBDDB8E344E2953FD10DFC68B556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C2B96081884F407BB9BA3DB13153948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0151DCD-8498-439F-AF4D-5FC6956C946E}"/>
      </w:docPartPr>
      <w:docPartBody>
        <w:p w:rsidR="005F24BA" w:rsidRDefault="005F24BA" w:rsidP="005F24BA">
          <w:pPr>
            <w:pStyle w:val="C2B96081884F407BB9BA3DB13153948A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06754E"/>
    <w:rsid w:val="001748D9"/>
    <w:rsid w:val="00174C29"/>
    <w:rsid w:val="001E2CE2"/>
    <w:rsid w:val="00326B6D"/>
    <w:rsid w:val="00345E02"/>
    <w:rsid w:val="00412D37"/>
    <w:rsid w:val="00437491"/>
    <w:rsid w:val="00502CA7"/>
    <w:rsid w:val="00526914"/>
    <w:rsid w:val="005F24BA"/>
    <w:rsid w:val="0068490F"/>
    <w:rsid w:val="006E4CBA"/>
    <w:rsid w:val="00A14F5D"/>
    <w:rsid w:val="00A832AE"/>
    <w:rsid w:val="00BB102A"/>
    <w:rsid w:val="00C6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B102A"/>
    <w:rPr>
      <w:color w:val="808080"/>
    </w:rPr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2025-02-27T00:00:00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73</TotalTime>
  <Pages>5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SISTEMI E RETI</vt:lpstr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SISTEMI E RETI</dc:title>
  <dc:subject/>
  <dc:creator>Cristiano Massaro</dc:creator>
  <cp:keywords/>
  <dc:description/>
  <cp:lastModifiedBy>Antonio Friselle</cp:lastModifiedBy>
  <cp:revision>7</cp:revision>
  <dcterms:created xsi:type="dcterms:W3CDTF">2025-04-01T11:03:00Z</dcterms:created>
  <dcterms:modified xsi:type="dcterms:W3CDTF">2025-05-04T14:13:00Z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